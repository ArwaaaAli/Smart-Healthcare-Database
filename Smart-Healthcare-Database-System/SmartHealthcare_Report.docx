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0D58" w14:textId="5F918522" w:rsidR="00E56E2A" w:rsidRDefault="00E56E2A" w:rsidP="0032685A">
      <w:pPr>
        <w:pStyle w:val="NormalWeb"/>
        <w:rPr>
          <w:b/>
          <w:bCs/>
          <w:color w:val="000000"/>
          <w:sz w:val="28"/>
          <w:szCs w:val="28"/>
        </w:rPr>
      </w:pPr>
      <w:r w:rsidRPr="00D44976">
        <w:rPr>
          <w:rStyle w:val="Strong"/>
          <w:color w:val="000000"/>
          <w:sz w:val="28"/>
          <w:szCs w:val="28"/>
        </w:rPr>
        <w:t>Database System for a Smart Healthcare Clinic Network</w:t>
      </w:r>
    </w:p>
    <w:p w14:paraId="2EE564AC" w14:textId="77777777" w:rsidR="0032685A" w:rsidRPr="0032685A" w:rsidRDefault="0032685A" w:rsidP="0032685A">
      <w:pPr>
        <w:pStyle w:val="NormalWeb"/>
        <w:rPr>
          <w:b/>
          <w:bCs/>
          <w:color w:val="000000"/>
          <w:sz w:val="28"/>
          <w:szCs w:val="28"/>
        </w:rPr>
      </w:pPr>
    </w:p>
    <w:p w14:paraId="040D86BB" w14:textId="62A6AE25" w:rsidR="007831C7" w:rsidRPr="00D44976" w:rsidRDefault="007831C7" w:rsidP="00C509BA">
      <w:pPr>
        <w:spacing w:before="100" w:beforeAutospacing="1" w:after="100" w:afterAutospacing="1" w:line="240" w:lineRule="auto"/>
        <w:outlineLvl w:val="0"/>
        <w:divId w:val="189635017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As healthcare services expand across multiple cities, the need for a unified and intelligent system becomes more important than ever. The main idea behind this project is to design a database that supports a </w:t>
      </w:r>
      <w:r w:rsidRPr="00D44976">
        <w:rPr>
          <w:rFonts w:ascii="Times New Roman" w:eastAsiaTheme="minorEastAsia" w:hAnsi="Times New Roman" w:cs="Times New Roman"/>
          <w:i/>
          <w:iCs/>
          <w:color w:val="000000"/>
          <w:sz w:val="24"/>
          <w:szCs w:val="24"/>
          <w:lang w:val="en-GB" w:eastAsia="en-GB"/>
        </w:rPr>
        <w:t>smart clinic network</w:t>
      </w:r>
      <w:r w:rsidRPr="00D44976">
        <w:rPr>
          <w:rFonts w:ascii="Times New Roman" w:eastAsiaTheme="minorEastAsia" w:hAnsi="Times New Roman" w:cs="Times New Roman"/>
          <w:color w:val="000000"/>
          <w:sz w:val="24"/>
          <w:szCs w:val="24"/>
          <w:lang w:val="en-GB" w:eastAsia="en-GB"/>
        </w:rPr>
        <w:t>, where patient information, appointments, medical records, and billing can all be managed smoothly and securely under one system.</w:t>
      </w:r>
    </w:p>
    <w:p w14:paraId="15F6646A" w14:textId="77777777" w:rsidR="007831C7" w:rsidRPr="00D44976" w:rsidRDefault="007831C7" w:rsidP="007831C7">
      <w:pPr>
        <w:spacing w:before="100" w:beforeAutospacing="1" w:after="100" w:afterAutospacing="1" w:line="240" w:lineRule="auto"/>
        <w:divId w:val="189635017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The goal is to build a database that connects all clinics within the network so that a patient can register once and receive services from any branch. With this system, daily operations such as booking appointments, issuing prescriptions, updating doctor schedules, and tracking medicine stock become more organized and efficient. An important part of the design is ensuring that sensitive health data is protected by implementing role-based access, allowing each user to access only what they are authorized to see.</w:t>
      </w:r>
    </w:p>
    <w:p w14:paraId="2876FDFE" w14:textId="77777777" w:rsidR="007831C7" w:rsidRPr="00D44976" w:rsidRDefault="007831C7" w:rsidP="007831C7">
      <w:pPr>
        <w:spacing w:before="100" w:beforeAutospacing="1" w:after="100" w:afterAutospacing="1" w:line="240" w:lineRule="auto"/>
        <w:divId w:val="189635017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Working on this project helped me understand how real-life healthcare processes translate into database entities and relationships. I focused on creating a structure that is practical, clear, and secure — one that supports the workflow of medical staff and ensures reliable services for patients.</w:t>
      </w:r>
    </w:p>
    <w:p w14:paraId="23A41D05" w14:textId="77777777" w:rsidR="004A1388" w:rsidRPr="00D44976" w:rsidRDefault="004A1388" w:rsidP="00D45239">
      <w:pPr>
        <w:spacing w:before="100" w:beforeAutospacing="1" w:after="100" w:afterAutospacing="1" w:line="240" w:lineRule="auto"/>
        <w:outlineLvl w:val="1"/>
        <w:rPr>
          <w:rFonts w:ascii="Times New Roman" w:eastAsia="Times New Roman" w:hAnsi="Times New Roman" w:cs="Times New Roman"/>
          <w:b/>
          <w:bCs/>
          <w:color w:val="000000"/>
          <w:sz w:val="24"/>
          <w:szCs w:val="24"/>
          <w:lang w:val="en-GB" w:eastAsia="en-GB"/>
        </w:rPr>
      </w:pPr>
    </w:p>
    <w:p w14:paraId="6799D9AD" w14:textId="77777777" w:rsidR="00D44976" w:rsidRPr="00D44976" w:rsidRDefault="00D44976" w:rsidP="00D45239">
      <w:pPr>
        <w:spacing w:before="100" w:beforeAutospacing="1" w:after="100" w:afterAutospacing="1" w:line="240" w:lineRule="auto"/>
        <w:outlineLvl w:val="1"/>
        <w:rPr>
          <w:rFonts w:ascii="Times New Roman" w:eastAsia="Times New Roman" w:hAnsi="Times New Roman" w:cs="Times New Roman"/>
          <w:b/>
          <w:bCs/>
          <w:color w:val="000000"/>
          <w:sz w:val="24"/>
          <w:szCs w:val="24"/>
          <w:lang w:val="en-GB" w:eastAsia="en-GB"/>
        </w:rPr>
      </w:pPr>
    </w:p>
    <w:p w14:paraId="2998EF20" w14:textId="718F5B07" w:rsidR="00493FD6" w:rsidRDefault="00493FD6" w:rsidP="00D45239">
      <w:pPr>
        <w:spacing w:before="100" w:beforeAutospacing="1" w:after="100" w:afterAutospacing="1" w:line="240" w:lineRule="auto"/>
        <w:outlineLvl w:val="1"/>
        <w:rPr>
          <w:rFonts w:ascii="Times New Roman" w:eastAsia="Times New Roman" w:hAnsi="Times New Roman" w:cs="Times New Roman"/>
          <w:b/>
          <w:bCs/>
          <w:color w:val="000000"/>
          <w:sz w:val="28"/>
          <w:szCs w:val="28"/>
          <w:lang w:eastAsia="en-GB"/>
        </w:rPr>
      </w:pPr>
      <w:r w:rsidRPr="00D44976">
        <w:rPr>
          <w:rFonts w:ascii="Times New Roman" w:eastAsia="Times New Roman" w:hAnsi="Times New Roman" w:cs="Times New Roman"/>
          <w:b/>
          <w:bCs/>
          <w:color w:val="000000"/>
          <w:sz w:val="28"/>
          <w:szCs w:val="28"/>
          <w:lang w:val="en-GB" w:eastAsia="en-GB"/>
        </w:rPr>
        <w:t xml:space="preserve">         ER Diagram Description (Entities and Relationships)</w:t>
      </w:r>
    </w:p>
    <w:p w14:paraId="36E7E996" w14:textId="77777777" w:rsidR="0032685A" w:rsidRPr="00D44976" w:rsidRDefault="0032685A" w:rsidP="00D45239">
      <w:pPr>
        <w:spacing w:before="100" w:beforeAutospacing="1" w:after="100" w:afterAutospacing="1" w:line="240" w:lineRule="auto"/>
        <w:outlineLvl w:val="1"/>
        <w:rPr>
          <w:rFonts w:ascii="Times New Roman" w:eastAsia="Times New Roman" w:hAnsi="Times New Roman" w:cs="Times New Roman"/>
          <w:b/>
          <w:bCs/>
          <w:color w:val="000000"/>
          <w:sz w:val="28"/>
          <w:szCs w:val="28"/>
          <w:lang w:eastAsia="en-GB"/>
        </w:rPr>
      </w:pPr>
    </w:p>
    <w:p w14:paraId="55EEBAFF" w14:textId="77777777" w:rsidR="000D6818" w:rsidRPr="00D44976" w:rsidRDefault="000D6818">
      <w:pPr>
        <w:pStyle w:val="NormalWeb"/>
        <w:divId w:val="1938827534"/>
        <w:rPr>
          <w:color w:val="000000"/>
        </w:rPr>
      </w:pPr>
      <w:r w:rsidRPr="00D44976">
        <w:rPr>
          <w:color w:val="000000"/>
        </w:rPr>
        <w:t>The database design is built around several core entities that represent different aspects of the clinic network. Each entity plays a specific role, and the relationships between them show how information flows inside the system.</w:t>
      </w:r>
    </w:p>
    <w:p w14:paraId="7F2E30D3" w14:textId="77777777" w:rsidR="004A1388" w:rsidRPr="00D44976" w:rsidRDefault="004A1388"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77EA3F93" w14:textId="77777777" w:rsidR="004A1388" w:rsidRPr="00D44976" w:rsidRDefault="004A1388"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3F727B9C" w14:textId="77777777" w:rsidR="00D44976" w:rsidRPr="00D44976" w:rsidRDefault="00D44976"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03082478" w14:textId="77777777" w:rsidR="00D44976" w:rsidRPr="00D44976" w:rsidRDefault="00D44976"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12FC852A" w14:textId="72F319F3" w:rsidR="004A7E41" w:rsidRPr="00D44976" w:rsidRDefault="004A1388"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1-</w:t>
      </w:r>
      <w:r w:rsidR="004A7E41" w:rsidRPr="00D44976">
        <w:rPr>
          <w:rFonts w:ascii="Times New Roman" w:eastAsia="Times New Roman" w:hAnsi="Times New Roman" w:cs="Times New Roman"/>
          <w:b/>
          <w:bCs/>
          <w:color w:val="000000"/>
          <w:sz w:val="28"/>
          <w:szCs w:val="28"/>
          <w:lang w:val="en-GB" w:eastAsia="en-GB"/>
        </w:rPr>
        <w:t>Patient Entity</w:t>
      </w:r>
    </w:p>
    <w:p w14:paraId="7C8D5008"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Represents individuals receiving healthcare services. Key attributes:</w:t>
      </w:r>
    </w:p>
    <w:p w14:paraId="54443073"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57039B0B"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FullName</w:t>
      </w:r>
    </w:p>
    <w:p w14:paraId="405FEB15"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Gender</w:t>
      </w:r>
    </w:p>
    <w:p w14:paraId="3ACA68A9"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Phone</w:t>
      </w:r>
    </w:p>
    <w:p w14:paraId="021DE1AE"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Email</w:t>
      </w:r>
    </w:p>
    <w:p w14:paraId="4F679239"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City</w:t>
      </w:r>
    </w:p>
    <w:p w14:paraId="5C0037DA" w14:textId="1591F587"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 single patient can have multiple appointments, forming a </w:t>
      </w:r>
      <w:r w:rsidRPr="00D44976">
        <w:rPr>
          <w:rFonts w:ascii="Times New Roman" w:eastAsiaTheme="minorEastAsia" w:hAnsi="Times New Roman" w:cs="Times New Roman"/>
          <w:b/>
          <w:bCs/>
          <w:color w:val="000000"/>
          <w:sz w:val="24"/>
          <w:szCs w:val="24"/>
          <w:lang w:val="en-GB" w:eastAsia="en-GB"/>
        </w:rPr>
        <w:t>one-to-many</w:t>
      </w:r>
      <w:r w:rsidRPr="00D44976">
        <w:rPr>
          <w:rFonts w:ascii="Times New Roman" w:eastAsiaTheme="minorEastAsia" w:hAnsi="Times New Roman" w:cs="Times New Roman"/>
          <w:color w:val="000000"/>
          <w:sz w:val="24"/>
          <w:szCs w:val="24"/>
          <w:lang w:val="en-GB" w:eastAsia="en-GB"/>
        </w:rPr>
        <w:t> relationship.</w:t>
      </w:r>
    </w:p>
    <w:p w14:paraId="0F6B8DAD"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2. Doctor Entity</w:t>
      </w:r>
    </w:p>
    <w:p w14:paraId="2C26D368"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Represents medical staff working across the clinics. Attributes include:</w:t>
      </w:r>
    </w:p>
    <w:p w14:paraId="6889010A"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DoctorID</w:t>
      </w:r>
    </w:p>
    <w:p w14:paraId="6AF9C8AD"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FullName</w:t>
      </w:r>
    </w:p>
    <w:p w14:paraId="0B949235"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Specialty</w:t>
      </w:r>
    </w:p>
    <w:p w14:paraId="5DB9AA62"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Phone</w:t>
      </w:r>
    </w:p>
    <w:p w14:paraId="36CA551B"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Email</w:t>
      </w:r>
    </w:p>
    <w:p w14:paraId="0B2FCF0B"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16A866F8" w14:textId="3FBA892F"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Each doctor belongs to one clinic but may see many patients and issue multiple prescriptions.</w:t>
      </w:r>
    </w:p>
    <w:p w14:paraId="5582E38D"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3. Clinic Entity</w:t>
      </w:r>
    </w:p>
    <w:p w14:paraId="19607F8D"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Represents each clinic within the network:</w:t>
      </w:r>
    </w:p>
    <w:p w14:paraId="260A0A35"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6A365FC1"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ClinicName</w:t>
      </w:r>
    </w:p>
    <w:p w14:paraId="43045A69"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City</w:t>
      </w:r>
    </w:p>
    <w:p w14:paraId="190D4C2F"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Address</w:t>
      </w:r>
    </w:p>
    <w:p w14:paraId="0FD2479D" w14:textId="6D461CFD" w:rsidR="004A7E41" w:rsidRPr="0032685A" w:rsidRDefault="004A7E41" w:rsidP="0032685A">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 clinic hosts multiple doctors and handles appointments, prescriptions, and billing records.</w:t>
      </w:r>
    </w:p>
    <w:p w14:paraId="11120EE1"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4. Appointment Entity</w:t>
      </w:r>
    </w:p>
    <w:p w14:paraId="7CD19418"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Serves as the link between patients, doctors, and clinics. Attributes:</w:t>
      </w:r>
    </w:p>
    <w:p w14:paraId="0F2B4C11"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AppointmentID</w:t>
      </w:r>
    </w:p>
    <w:p w14:paraId="0B11D882"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46ABACC5"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DoctorID</w:t>
      </w:r>
    </w:p>
    <w:p w14:paraId="430FEE96"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5540D558"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AppointmentDate</w:t>
      </w:r>
    </w:p>
    <w:p w14:paraId="33457D8A"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StartTime / EndTime</w:t>
      </w:r>
    </w:p>
    <w:p w14:paraId="0BEDF88B"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Status</w:t>
      </w:r>
    </w:p>
    <w:p w14:paraId="071D5C57" w14:textId="7D0318A7"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It is the central entity that connects most of the system’s activities.</w:t>
      </w:r>
    </w:p>
    <w:p w14:paraId="0C6C1CF2"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5. Prescription Entity</w:t>
      </w:r>
    </w:p>
    <w:p w14:paraId="2A9F3141"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Records medications provided to patients during their appointments:</w:t>
      </w:r>
    </w:p>
    <w:p w14:paraId="38314D13"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PrescriptionID</w:t>
      </w:r>
    </w:p>
    <w:p w14:paraId="5666B029"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AppointmentID</w:t>
      </w:r>
    </w:p>
    <w:p w14:paraId="3C810211"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DoctorID</w:t>
      </w:r>
    </w:p>
    <w:p w14:paraId="3C39129A"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748B8245"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IssueDate</w:t>
      </w:r>
    </w:p>
    <w:p w14:paraId="693DE762" w14:textId="2044676D"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Each prescription is always tied to a single appointment.</w:t>
      </w:r>
    </w:p>
    <w:p w14:paraId="06E276EB"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6. Medicine Entity</w:t>
      </w:r>
    </w:p>
    <w:p w14:paraId="38F8C075"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Lists all medication types available in the system:</w:t>
      </w:r>
    </w:p>
    <w:p w14:paraId="39FC0CFD" w14:textId="77777777" w:rsidR="004A7E41" w:rsidRPr="00D44976" w:rsidRDefault="004A7E41" w:rsidP="004A7E41">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MedicineID</w:t>
      </w:r>
    </w:p>
    <w:p w14:paraId="158B2080" w14:textId="77777777" w:rsidR="004A7E41" w:rsidRPr="00D44976" w:rsidRDefault="004A7E41" w:rsidP="004A7E41">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MedicineName</w:t>
      </w:r>
    </w:p>
    <w:p w14:paraId="156A9922" w14:textId="77777777" w:rsidR="004A7E41" w:rsidRPr="00D44976" w:rsidRDefault="004A7E41" w:rsidP="004A7E41">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Type</w:t>
      </w:r>
    </w:p>
    <w:p w14:paraId="6257D378" w14:textId="18447800" w:rsidR="00D44976" w:rsidRPr="0032685A" w:rsidRDefault="004A7E41" w:rsidP="0032685A">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Description</w:t>
      </w:r>
    </w:p>
    <w:p w14:paraId="4AF7E423" w14:textId="5C20688D"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7. Inventory Entity</w:t>
      </w:r>
    </w:p>
    <w:p w14:paraId="22F7F6D2"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Tracks medicine stock for each clinic:</w:t>
      </w:r>
    </w:p>
    <w:p w14:paraId="1DC4A38B"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InventoryID</w:t>
      </w:r>
    </w:p>
    <w:p w14:paraId="1BC2C964"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1AB4B628"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MedicineID</w:t>
      </w:r>
    </w:p>
    <w:p w14:paraId="21BCD22F"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Quantity</w:t>
      </w:r>
    </w:p>
    <w:p w14:paraId="63D80AA5"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ExpiryDate</w:t>
      </w:r>
    </w:p>
    <w:p w14:paraId="721D5745"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This entity handles the </w:t>
      </w:r>
      <w:r w:rsidRPr="00D44976">
        <w:rPr>
          <w:rFonts w:ascii="Times New Roman" w:eastAsiaTheme="minorEastAsia" w:hAnsi="Times New Roman" w:cs="Times New Roman"/>
          <w:b/>
          <w:bCs/>
          <w:color w:val="000000"/>
          <w:sz w:val="24"/>
          <w:szCs w:val="24"/>
          <w:lang w:val="en-GB" w:eastAsia="en-GB"/>
        </w:rPr>
        <w:t>many-to-many</w:t>
      </w:r>
      <w:r w:rsidRPr="00D44976">
        <w:rPr>
          <w:rFonts w:ascii="Times New Roman" w:eastAsiaTheme="minorEastAsia" w:hAnsi="Times New Roman" w:cs="Times New Roman"/>
          <w:color w:val="000000"/>
          <w:sz w:val="24"/>
          <w:szCs w:val="24"/>
          <w:lang w:val="en-GB" w:eastAsia="en-GB"/>
        </w:rPr>
        <w:t> relationship between clinics and medicines.</w:t>
      </w:r>
    </w:p>
    <w:p w14:paraId="409CB674" w14:textId="77777777" w:rsidR="005A74E2" w:rsidRPr="00D44976" w:rsidRDefault="005A74E2"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4"/>
          <w:szCs w:val="24"/>
          <w:lang w:val="en-GB" w:eastAsia="en-GB"/>
        </w:rPr>
      </w:pPr>
    </w:p>
    <w:p w14:paraId="14A3541C" w14:textId="6A28F71B"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8. Billing Entity</w:t>
      </w:r>
    </w:p>
    <w:p w14:paraId="58DE7303"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Documents payments for services provided:</w:t>
      </w:r>
    </w:p>
    <w:p w14:paraId="68EF26CF"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BillID</w:t>
      </w:r>
    </w:p>
    <w:p w14:paraId="39B0C28B"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AppointmentID</w:t>
      </w:r>
    </w:p>
    <w:p w14:paraId="4D242530"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7EB38258"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479C56FD"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Amount</w:t>
      </w:r>
    </w:p>
    <w:p w14:paraId="53C20CD6"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BillDate</w:t>
      </w:r>
    </w:p>
    <w:p w14:paraId="50354E25" w14:textId="77777777" w:rsidR="005A74E2" w:rsidRPr="00D44976" w:rsidRDefault="004A7E41" w:rsidP="005A74E2">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Used to generate revenue reports for each clinic.</w:t>
      </w:r>
    </w:p>
    <w:p w14:paraId="4ACC8785" w14:textId="77777777" w:rsidR="005A74E2" w:rsidRPr="00D44976" w:rsidRDefault="005A74E2" w:rsidP="005A74E2">
      <w:pPr>
        <w:spacing w:before="100" w:beforeAutospacing="1" w:after="100" w:afterAutospacing="1" w:line="240" w:lineRule="auto"/>
        <w:divId w:val="938411411"/>
        <w:rPr>
          <w:rFonts w:ascii="Times New Roman" w:eastAsia="Times New Roman" w:hAnsi="Times New Roman" w:cs="Times New Roman"/>
          <w:b/>
          <w:bCs/>
          <w:color w:val="000000"/>
          <w:sz w:val="24"/>
          <w:szCs w:val="24"/>
          <w:lang w:val="en-GB" w:eastAsia="en-GB"/>
        </w:rPr>
      </w:pPr>
    </w:p>
    <w:p w14:paraId="63B3A25C" w14:textId="5B868122" w:rsidR="004A7E41" w:rsidRPr="00D44976" w:rsidRDefault="004A7E41" w:rsidP="005A74E2">
      <w:pPr>
        <w:spacing w:before="100" w:beforeAutospacing="1" w:after="100" w:afterAutospacing="1" w:line="240" w:lineRule="auto"/>
        <w:divId w:val="938411411"/>
        <w:rPr>
          <w:rFonts w:ascii="Times New Roman" w:eastAsiaTheme="minorEastAsia" w:hAnsi="Times New Roman" w:cs="Times New Roman"/>
          <w:color w:val="000000"/>
          <w:sz w:val="28"/>
          <w:szCs w:val="28"/>
          <w:rtl/>
          <w:lang w:val="en-GB" w:eastAsia="en-GB"/>
        </w:rPr>
      </w:pPr>
      <w:r w:rsidRPr="00D44976">
        <w:rPr>
          <w:rFonts w:ascii="Times New Roman" w:eastAsia="Times New Roman" w:hAnsi="Times New Roman" w:cs="Times New Roman"/>
          <w:b/>
          <w:bCs/>
          <w:color w:val="000000"/>
          <w:sz w:val="28"/>
          <w:szCs w:val="28"/>
          <w:lang w:val="en-GB" w:eastAsia="en-GB"/>
        </w:rPr>
        <w:t>9. User &amp; Role Entities (Security Layer)</w:t>
      </w:r>
    </w:p>
    <w:p w14:paraId="7D687F0E"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To enforce access control and protect sensitive information:</w:t>
      </w:r>
    </w:p>
    <w:p w14:paraId="2CDF41E9" w14:textId="77777777" w:rsidR="004A7E41" w:rsidRPr="00D44976" w:rsidRDefault="004A7E41" w:rsidP="004A7E41">
      <w:pPr>
        <w:spacing w:before="100" w:beforeAutospacing="1" w:after="100" w:afterAutospacing="1" w:line="240" w:lineRule="auto"/>
        <w:outlineLvl w:val="2"/>
        <w:divId w:val="938411411"/>
        <w:rPr>
          <w:rFonts w:ascii="Times New Roman" w:eastAsia="Times New Roman" w:hAnsi="Times New Roman" w:cs="Times New Roman"/>
          <w:b/>
          <w:bCs/>
          <w:color w:val="000000"/>
          <w:sz w:val="24"/>
          <w:szCs w:val="24"/>
          <w:lang w:val="en-GB" w:eastAsia="en-GB"/>
        </w:rPr>
      </w:pPr>
      <w:r w:rsidRPr="00D44976">
        <w:rPr>
          <w:rFonts w:ascii="Times New Roman" w:eastAsia="Times New Roman" w:hAnsi="Times New Roman" w:cs="Times New Roman"/>
          <w:b/>
          <w:bCs/>
          <w:color w:val="000000"/>
          <w:sz w:val="24"/>
          <w:szCs w:val="24"/>
          <w:lang w:val="en-GB" w:eastAsia="en-GB"/>
        </w:rPr>
        <w:t>User:</w:t>
      </w:r>
    </w:p>
    <w:p w14:paraId="0BF04ADC" w14:textId="77777777"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UserID</w:t>
      </w:r>
    </w:p>
    <w:p w14:paraId="1C748AC7" w14:textId="77777777"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Username</w:t>
      </w:r>
    </w:p>
    <w:p w14:paraId="3DFCB841" w14:textId="77777777"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Password</w:t>
      </w:r>
    </w:p>
    <w:p w14:paraId="233565CA" w14:textId="5E42C7C5"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RoleID</w:t>
      </w:r>
    </w:p>
    <w:p w14:paraId="528EB77F" w14:textId="1FCB94F9" w:rsidR="004A7E41" w:rsidRPr="00D44976" w:rsidRDefault="004A7E41" w:rsidP="004A7E41">
      <w:pPr>
        <w:spacing w:before="100" w:beforeAutospacing="1" w:after="100" w:afterAutospacing="1" w:line="240" w:lineRule="auto"/>
        <w:outlineLvl w:val="2"/>
        <w:divId w:val="938411411"/>
        <w:rPr>
          <w:rFonts w:ascii="Times New Roman" w:eastAsia="Times New Roman" w:hAnsi="Times New Roman" w:cs="Times New Roman"/>
          <w:b/>
          <w:bCs/>
          <w:color w:val="000000"/>
          <w:sz w:val="24"/>
          <w:szCs w:val="24"/>
          <w:lang w:val="en-GB" w:eastAsia="en-GB"/>
        </w:rPr>
      </w:pPr>
      <w:r w:rsidRPr="00D44976">
        <w:rPr>
          <w:rFonts w:ascii="Times New Roman" w:eastAsia="Times New Roman" w:hAnsi="Times New Roman" w:cs="Times New Roman"/>
          <w:b/>
          <w:bCs/>
          <w:color w:val="000000"/>
          <w:sz w:val="24"/>
          <w:szCs w:val="24"/>
          <w:lang w:val="en-GB" w:eastAsia="en-GB"/>
        </w:rPr>
        <w:t>Role:</w:t>
      </w:r>
    </w:p>
    <w:p w14:paraId="4822570E" w14:textId="3C0691FB" w:rsidR="004A7E41" w:rsidRPr="00D44976" w:rsidRDefault="004A7E41" w:rsidP="004A7E41">
      <w:pPr>
        <w:numPr>
          <w:ilvl w:val="0"/>
          <w:numId w:val="31"/>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RoleID</w:t>
      </w:r>
    </w:p>
    <w:p w14:paraId="68729EB5" w14:textId="77777777" w:rsidR="004A7E41" w:rsidRPr="00D44976" w:rsidRDefault="004A7E41" w:rsidP="004A7E41">
      <w:pPr>
        <w:numPr>
          <w:ilvl w:val="0"/>
          <w:numId w:val="31"/>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RoleName</w:t>
      </w:r>
    </w:p>
    <w:p w14:paraId="756A6FC8" w14:textId="77777777" w:rsidR="00016949" w:rsidRDefault="004A7E41" w:rsidP="00016949">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This structure supports role-based permissions, ensuring secure and controlled access to medical data.</w:t>
      </w:r>
    </w:p>
    <w:p w14:paraId="00685121" w14:textId="7B341398" w:rsidR="00C04DC8" w:rsidRDefault="00C04DC8" w:rsidP="00C04DC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Pr>
          <w:rFonts w:ascii="Times New Roman" w:eastAsiaTheme="minorEastAsia" w:hAnsi="Times New Roman" w:cs="Times New Roman"/>
          <w:b/>
          <w:bCs/>
          <w:color w:val="000000"/>
          <w:sz w:val="24"/>
          <w:szCs w:val="24"/>
          <w:lang w:eastAsia="en-GB"/>
        </w:rPr>
        <w:t xml:space="preserve">The </w:t>
      </w:r>
      <w:r w:rsidRPr="00016949">
        <w:rPr>
          <w:rFonts w:ascii="Times New Roman" w:eastAsiaTheme="minorEastAsia" w:hAnsi="Times New Roman" w:cs="Times New Roman"/>
          <w:b/>
          <w:bCs/>
          <w:color w:val="000000"/>
          <w:sz w:val="24"/>
          <w:szCs w:val="24"/>
          <w:lang w:eastAsia="en-GB"/>
        </w:rPr>
        <w:t>following diagram illustrates the relationships between the main entities in the system</w:t>
      </w:r>
      <w:r>
        <w:rPr>
          <w:rFonts w:ascii="Times New Roman" w:eastAsiaTheme="minorEastAsia" w:hAnsi="Times New Roman" w:cs="Times New Roman"/>
          <w:b/>
          <w:bCs/>
          <w:color w:val="000000"/>
          <w:sz w:val="24"/>
          <w:szCs w:val="24"/>
          <w:lang w:eastAsia="en-GB"/>
        </w:rPr>
        <w:t>:</w:t>
      </w:r>
    </w:p>
    <w:p w14:paraId="09D05424" w14:textId="76330B23" w:rsidR="00D442FE" w:rsidRDefault="000E785A" w:rsidP="00C04DC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imes New Roman" w:hAnsi="Times New Roman" w:cs="Times New Roman"/>
          <w:noProof/>
          <w:color w:val="auto"/>
          <w:sz w:val="24"/>
          <w:szCs w:val="24"/>
          <w:rtl/>
          <w:lang w:val="ar-SA" w:eastAsia="en-GB"/>
        </w:rPr>
        <w:drawing>
          <wp:anchor distT="0" distB="0" distL="114300" distR="114300" simplePos="0" relativeHeight="251663360" behindDoc="0" locked="0" layoutInCell="1" allowOverlap="1" wp14:anchorId="7E3A8E9D" wp14:editId="183E288A">
            <wp:simplePos x="0" y="0"/>
            <wp:positionH relativeFrom="page">
              <wp:posOffset>125423</wp:posOffset>
            </wp:positionH>
            <wp:positionV relativeFrom="margin">
              <wp:posOffset>1749425</wp:posOffset>
            </wp:positionV>
            <wp:extent cx="7609840" cy="4109720"/>
            <wp:effectExtent l="0" t="0" r="0" b="5080"/>
            <wp:wrapSquare wrapText="bothSides"/>
            <wp:docPr id="1714134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4884" name="Picture 1714134884"/>
                    <pic:cNvPicPr/>
                  </pic:nvPicPr>
                  <pic:blipFill>
                    <a:blip r:embed="rId10"/>
                    <a:stretch>
                      <a:fillRect/>
                    </a:stretch>
                  </pic:blipFill>
                  <pic:spPr>
                    <a:xfrm>
                      <a:off x="0" y="0"/>
                      <a:ext cx="7609840" cy="4109720"/>
                    </a:xfrm>
                    <a:prstGeom prst="rect">
                      <a:avLst/>
                    </a:prstGeom>
                  </pic:spPr>
                </pic:pic>
              </a:graphicData>
            </a:graphic>
            <wp14:sizeRelH relativeFrom="margin">
              <wp14:pctWidth>0</wp14:pctWidth>
            </wp14:sizeRelH>
            <wp14:sizeRelV relativeFrom="margin">
              <wp14:pctHeight>0</wp14:pctHeight>
            </wp14:sizeRelV>
          </wp:anchor>
        </w:drawing>
      </w:r>
    </w:p>
    <w:p w14:paraId="75C5B164" w14:textId="23C700C7" w:rsidR="00D442FE" w:rsidRDefault="00D442FE" w:rsidP="00D442FE">
      <w:pPr>
        <w:rPr>
          <w:rFonts w:ascii="Times New Roman" w:eastAsiaTheme="minorEastAsia" w:hAnsi="Times New Roman" w:cs="Times New Roman"/>
          <w:color w:val="000000"/>
          <w:sz w:val="24"/>
          <w:szCs w:val="24"/>
          <w:lang w:val="en-GB" w:eastAsia="en-GB"/>
        </w:rPr>
      </w:pPr>
    </w:p>
    <w:p w14:paraId="48D7FB97" w14:textId="39E10DD8" w:rsidR="00D442FE" w:rsidRDefault="00AB248D" w:rsidP="00D442FE">
      <w:pPr>
        <w:rPr>
          <w:rFonts w:ascii="Times New Roman" w:eastAsiaTheme="minorEastAsia" w:hAnsi="Times New Roman" w:cs="Times New Roman"/>
          <w:color w:val="000000"/>
          <w:sz w:val="24"/>
          <w:szCs w:val="24"/>
          <w:lang w:val="en-GB" w:eastAsia="en-GB"/>
        </w:rPr>
      </w:pPr>
      <w:r>
        <w:rPr>
          <w:rFonts w:ascii="Times New Roman" w:eastAsia="Times New Roman" w:hAnsi="Times New Roman" w:cs="Times New Roman"/>
          <w:noProof/>
          <w:color w:val="auto"/>
          <w:sz w:val="24"/>
          <w:szCs w:val="24"/>
          <w:rtl/>
          <w:lang w:val="ar-SA" w:eastAsia="en-GB"/>
        </w:rPr>
        <mc:AlternateContent>
          <mc:Choice Requires="wps">
            <w:drawing>
              <wp:anchor distT="0" distB="0" distL="114300" distR="114300" simplePos="0" relativeHeight="251659776" behindDoc="0" locked="0" layoutInCell="1" allowOverlap="1" wp14:anchorId="12EB6896" wp14:editId="7A7E597A">
                <wp:simplePos x="0" y="0"/>
                <wp:positionH relativeFrom="page">
                  <wp:align>center</wp:align>
                </wp:positionH>
                <wp:positionV relativeFrom="paragraph">
                  <wp:posOffset>4324985</wp:posOffset>
                </wp:positionV>
                <wp:extent cx="5012055" cy="2268855"/>
                <wp:effectExtent l="0" t="0" r="0" b="0"/>
                <wp:wrapNone/>
                <wp:docPr id="2110925558" name="Text Box 23"/>
                <wp:cNvGraphicFramePr/>
                <a:graphic xmlns:a="http://schemas.openxmlformats.org/drawingml/2006/main">
                  <a:graphicData uri="http://schemas.microsoft.com/office/word/2010/wordprocessingShape">
                    <wps:wsp>
                      <wps:cNvSpPr txBox="1"/>
                      <wps:spPr>
                        <a:xfrm>
                          <a:off x="0" y="0"/>
                          <a:ext cx="5012055" cy="2268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5135F"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Patient → Appointment</w:t>
                            </w:r>
                            <w:r w:rsidRPr="0032685A">
                              <w:rPr>
                                <w:rFonts w:ascii="Times New Roman" w:hAnsi="Times New Roman" w:cs="Times New Roman"/>
                              </w:rPr>
                              <w:t> (1:N) - A patient can have multiple appointments</w:t>
                            </w:r>
                          </w:p>
                          <w:p w14:paraId="14B4F90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Doctor → Appointment</w:t>
                            </w:r>
                            <w:r w:rsidRPr="0032685A">
                              <w:rPr>
                                <w:rFonts w:ascii="Times New Roman" w:hAnsi="Times New Roman" w:cs="Times New Roman"/>
                              </w:rPr>
                              <w:t> (1:N) - A doctor can handle multiple appointments</w:t>
                            </w:r>
                          </w:p>
                          <w:p w14:paraId="7DC17EDD"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Doctor</w:t>
                            </w:r>
                            <w:r w:rsidRPr="0032685A">
                              <w:rPr>
                                <w:rFonts w:ascii="Times New Roman" w:hAnsi="Times New Roman" w:cs="Times New Roman"/>
                              </w:rPr>
                              <w:t> (1:N) - A clinic can have multiple doctors</w:t>
                            </w:r>
                          </w:p>
                          <w:p w14:paraId="032CECE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Appointment → Prescription</w:t>
                            </w:r>
                            <w:r w:rsidRPr="0032685A">
                              <w:rPr>
                                <w:rFonts w:ascii="Times New Roman" w:hAnsi="Times New Roman" w:cs="Times New Roman"/>
                              </w:rPr>
                              <w:t> (1:1) - Each appointment generates one prescription</w:t>
                            </w:r>
                          </w:p>
                          <w:p w14:paraId="6D8852AC"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Inventory</w:t>
                            </w:r>
                            <w:r w:rsidRPr="0032685A">
                              <w:rPr>
                                <w:rFonts w:ascii="Times New Roman" w:hAnsi="Times New Roman" w:cs="Times New Roman"/>
                              </w:rPr>
                              <w:t> (1:N) - A clinic manages multiple inventory items</w:t>
                            </w:r>
                          </w:p>
                          <w:p w14:paraId="21D86FA6"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Medicine → Inventory</w:t>
                            </w:r>
                            <w:r w:rsidRPr="0032685A">
                              <w:rPr>
                                <w:rFonts w:ascii="Times New Roman" w:hAnsi="Times New Roman" w:cs="Times New Roman"/>
                              </w:rPr>
                              <w:t> (1:N) - A medicine can be stocked in multiple clinics</w:t>
                            </w:r>
                          </w:p>
                          <w:p w14:paraId="42296E63" w14:textId="77777777" w:rsidR="0032685A" w:rsidRDefault="0032685A"/>
                        </w:txbxContent>
                      </wps:txbx>
                      <wps:bodyPr rot="0" spcFirstLastPara="0" vertOverflow="overflow" horzOverflow="overflow" vert="horz" wrap="square" lIns="0" tIns="0" rIns="0" bIns="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EB6896" id="_x0000_t202" coordsize="21600,21600" o:spt="202" path="m,l,21600r21600,l21600,xe">
                <v:stroke joinstyle="miter"/>
                <v:path gradientshapeok="t" o:connecttype="rect"/>
              </v:shapetype>
              <v:shape id="Text Box 23" o:spid="_x0000_s1026" type="#_x0000_t202" style="position:absolute;margin-left:0;margin-top:340.55pt;width:394.65pt;height:178.65p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" filled="f" stroked="f" strokeweight=".5pt">
                <v:textbox inset="0,0,0,0">
                  <w:txbxContent>
                    <w:p w14:paraId="43B5135F"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Patient → Appointment</w:t>
                      </w:r>
                      <w:r w:rsidRPr="0032685A">
                        <w:rPr>
                          <w:rFonts w:ascii="Times New Roman" w:hAnsi="Times New Roman" w:cs="Times New Roman"/>
                        </w:rPr>
                        <w:t> (1:N) - A patient can have multiple appointments</w:t>
                      </w:r>
                    </w:p>
                    <w:p w14:paraId="14B4F90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Doctor → Appointment</w:t>
                      </w:r>
                      <w:r w:rsidRPr="0032685A">
                        <w:rPr>
                          <w:rFonts w:ascii="Times New Roman" w:hAnsi="Times New Roman" w:cs="Times New Roman"/>
                        </w:rPr>
                        <w:t> (1:N) - A doctor can handle multiple appointments</w:t>
                      </w:r>
                    </w:p>
                    <w:p w14:paraId="7DC17EDD"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Doctor</w:t>
                      </w:r>
                      <w:r w:rsidRPr="0032685A">
                        <w:rPr>
                          <w:rFonts w:ascii="Times New Roman" w:hAnsi="Times New Roman" w:cs="Times New Roman"/>
                        </w:rPr>
                        <w:t> (1:N) - A clinic can have multiple doctors</w:t>
                      </w:r>
                    </w:p>
                    <w:p w14:paraId="032CECE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Appointment → Prescription</w:t>
                      </w:r>
                      <w:r w:rsidRPr="0032685A">
                        <w:rPr>
                          <w:rFonts w:ascii="Times New Roman" w:hAnsi="Times New Roman" w:cs="Times New Roman"/>
                        </w:rPr>
                        <w:t> (1:1) - Each appointment generates one prescription</w:t>
                      </w:r>
                    </w:p>
                    <w:p w14:paraId="6D8852AC"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Inventory</w:t>
                      </w:r>
                      <w:r w:rsidRPr="0032685A">
                        <w:rPr>
                          <w:rFonts w:ascii="Times New Roman" w:hAnsi="Times New Roman" w:cs="Times New Roman"/>
                        </w:rPr>
                        <w:t> (1:N) - A clinic manages multiple inventory items</w:t>
                      </w:r>
                    </w:p>
                    <w:p w14:paraId="21D86FA6"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Medicine → Inventory</w:t>
                      </w:r>
                      <w:r w:rsidRPr="0032685A">
                        <w:rPr>
                          <w:rFonts w:ascii="Times New Roman" w:hAnsi="Times New Roman" w:cs="Times New Roman"/>
                        </w:rPr>
                        <w:t> (1:N) - A medicine can be stocked in multiple clinics</w:t>
                      </w:r>
                    </w:p>
                    <w:p w14:paraId="42296E63" w14:textId="77777777" w:rsidR="0032685A" w:rsidRDefault="0032685A"/>
                  </w:txbxContent>
                </v:textbox>
                <w10:wrap anchorx="page"/>
              </v:shape>
            </w:pict>
          </mc:Fallback>
        </mc:AlternateContent>
      </w:r>
    </w:p>
    <w:p w14:paraId="5E8D1FED" w14:textId="6792F50D" w:rsidR="00D442FE" w:rsidRDefault="00D442FE" w:rsidP="00D442FE">
      <w:pPr>
        <w:rPr>
          <w:rFonts w:ascii="Times New Roman" w:eastAsiaTheme="minorEastAsia" w:hAnsi="Times New Roman" w:cs="Times New Roman"/>
          <w:color w:val="000000"/>
          <w:sz w:val="24"/>
          <w:szCs w:val="24"/>
          <w:lang w:val="en-GB" w:eastAsia="en-GB"/>
        </w:rPr>
      </w:pPr>
    </w:p>
    <w:p w14:paraId="4EC9FB06" w14:textId="77777777" w:rsidR="00AB248D" w:rsidRDefault="00AB248D" w:rsidP="00D442FE">
      <w:pPr>
        <w:rPr>
          <w:rFonts w:ascii="Times New Roman" w:eastAsiaTheme="minorEastAsia" w:hAnsi="Times New Roman" w:cs="Times New Roman"/>
          <w:color w:val="000000"/>
          <w:sz w:val="24"/>
          <w:szCs w:val="24"/>
          <w:lang w:val="en-GB" w:eastAsia="en-GB"/>
        </w:rPr>
      </w:pPr>
    </w:p>
    <w:p w14:paraId="71A76149" w14:textId="77777777" w:rsidR="00AB248D" w:rsidRDefault="00AB248D" w:rsidP="00D442FE">
      <w:pPr>
        <w:rPr>
          <w:rFonts w:ascii="Times New Roman" w:eastAsiaTheme="minorEastAsia" w:hAnsi="Times New Roman" w:cs="Times New Roman"/>
          <w:color w:val="000000"/>
          <w:sz w:val="24"/>
          <w:szCs w:val="24"/>
          <w:lang w:val="en-GB" w:eastAsia="en-GB"/>
        </w:rPr>
      </w:pPr>
    </w:p>
    <w:p w14:paraId="46FE975B" w14:textId="11D7C16C" w:rsidR="00D442FE" w:rsidRDefault="000E785A" w:rsidP="00D442FE">
      <w:pPr>
        <w:rPr>
          <w:rFonts w:ascii="Times New Roman" w:eastAsiaTheme="minorEastAsia" w:hAnsi="Times New Roman" w:cs="Times New Roman"/>
          <w:color w:val="000000"/>
          <w:sz w:val="24"/>
          <w:szCs w:val="24"/>
          <w:lang w:val="en-GB" w:eastAsia="en-GB"/>
        </w:rPr>
      </w:pPr>
      <w:r w:rsidRPr="000E785A">
        <w:rPr>
          <w:rFonts w:ascii="Times New Roman" w:eastAsiaTheme="minorEastAsia" w:hAnsi="Times New Roman" w:cs="Times New Roman"/>
          <w:color w:val="000000"/>
          <w:sz w:val="24"/>
          <w:szCs w:val="24"/>
          <w:lang w:val="en-GB" w:eastAsia="en-GB"/>
        </w:rPr>
        <w:t>UNNORMALIZED TABLES (UNF)</w:t>
      </w:r>
      <w:r>
        <w:rPr>
          <w:rFonts w:ascii="Times New Roman" w:eastAsiaTheme="minorEastAsia" w:hAnsi="Times New Roman" w:cs="Times New Roman"/>
          <w:color w:val="000000"/>
          <w:sz w:val="24"/>
          <w:szCs w:val="24"/>
          <w:lang w:val="en-GB" w:eastAsia="en-GB"/>
        </w:rPr>
        <w:t>:</w:t>
      </w:r>
    </w:p>
    <w:p w14:paraId="7E32DEED" w14:textId="222D2B40" w:rsidR="00C11F64" w:rsidRDefault="00C11F64" w:rsidP="00D442FE">
      <w:pPr>
        <w:rPr>
          <w:rFonts w:ascii="Times New Roman" w:eastAsiaTheme="minorEastAsia" w:hAnsi="Times New Roman" w:cs="Times New Roman"/>
          <w:color w:val="000000"/>
          <w:sz w:val="24"/>
          <w:szCs w:val="24"/>
          <w:lang w:val="en-GB" w:eastAsia="en-GB"/>
        </w:rPr>
      </w:pPr>
    </w:p>
    <w:p w14:paraId="7D73C90E" w14:textId="19E580F0" w:rsidR="000E785A" w:rsidRDefault="000E785A" w:rsidP="000E785A">
      <w:pPr>
        <w:spacing w:after="0" w:line="240" w:lineRule="auto"/>
        <w:rPr>
          <w:rFonts w:ascii="Segoe UI" w:eastAsia="Times New Roman" w:hAnsi="Segoe UI" w:cs="Segoe UI"/>
          <w:color w:val="2E2F30"/>
          <w:sz w:val="21"/>
          <w:szCs w:val="21"/>
          <w:shd w:val="clear" w:color="auto" w:fill="FFFFFF"/>
          <w:lang w:val="en-GB" w:eastAsia="en-GB"/>
        </w:rPr>
      </w:pPr>
      <w:r w:rsidRPr="000E785A">
        <w:rPr>
          <w:rFonts w:ascii="Segoe UI" w:eastAsia="Times New Roman" w:hAnsi="Segoe UI" w:cs="Segoe UI"/>
          <w:color w:val="2E2F30"/>
          <w:sz w:val="21"/>
          <w:szCs w:val="21"/>
          <w:shd w:val="clear" w:color="auto" w:fill="FFFFFF"/>
          <w:lang w:val="en-GB" w:eastAsia="en-GB"/>
        </w:rPr>
        <w:t>Unnormalized tables are the raw, initial tables that mix all data together, often with lots of redundancy and repeating groups. </w:t>
      </w:r>
    </w:p>
    <w:p w14:paraId="149031C9" w14:textId="2B0F69F2" w:rsidR="000E785A" w:rsidRDefault="000E785A" w:rsidP="000E785A">
      <w:pPr>
        <w:spacing w:after="0" w:line="240" w:lineRule="auto"/>
        <w:jc w:val="center"/>
        <w:rPr>
          <w:rFonts w:ascii="Times New Roman" w:eastAsia="Times New Roman" w:hAnsi="Times New Roman" w:cs="Times New Roman"/>
          <w:color w:val="auto"/>
          <w:sz w:val="24"/>
          <w:szCs w:val="24"/>
          <w:lang w:val="en-GB" w:eastAsia="en-GB"/>
        </w:rPr>
      </w:pPr>
    </w:p>
    <w:p w14:paraId="09602649" w14:textId="77777777" w:rsidR="00C11F64" w:rsidRDefault="00C11F64" w:rsidP="000E785A">
      <w:pPr>
        <w:spacing w:after="0" w:line="240" w:lineRule="auto"/>
        <w:jc w:val="center"/>
        <w:rPr>
          <w:rFonts w:ascii="Times New Roman" w:eastAsia="Times New Roman" w:hAnsi="Times New Roman" w:cs="Times New Roman"/>
          <w:color w:val="auto"/>
          <w:sz w:val="24"/>
          <w:szCs w:val="24"/>
          <w:lang w:val="en-GB" w:eastAsia="en-GB"/>
        </w:rPr>
      </w:pPr>
    </w:p>
    <w:p w14:paraId="132D9117" w14:textId="26012A6E" w:rsidR="000E785A" w:rsidRDefault="000E785A" w:rsidP="000E785A">
      <w:pPr>
        <w:spacing w:after="0" w:line="240" w:lineRule="auto"/>
        <w:jc w:val="center"/>
        <w:rPr>
          <w:rFonts w:ascii="Times New Roman" w:eastAsia="Times New Roman" w:hAnsi="Times New Roman" w:cs="Times New Roman"/>
          <w:color w:val="auto"/>
          <w:sz w:val="24"/>
          <w:szCs w:val="24"/>
          <w:lang w:val="en-GB" w:eastAsia="en-GB"/>
        </w:rPr>
      </w:pPr>
      <w:r w:rsidRPr="000E785A">
        <w:rPr>
          <w:rFonts w:ascii="Times New Roman" w:eastAsia="Times New Roman" w:hAnsi="Times New Roman" w:cs="Times New Roman"/>
          <w:color w:val="auto"/>
          <w:sz w:val="24"/>
          <w:szCs w:val="24"/>
          <w:lang w:val="en-GB" w:eastAsia="en-GB"/>
        </w:rPr>
        <w:t>Example: Unnormalized Healthcare Data</w:t>
      </w:r>
    </w:p>
    <w:p w14:paraId="15C57A35" w14:textId="77777777" w:rsidR="000E785A" w:rsidRPr="000E785A" w:rsidRDefault="000E785A" w:rsidP="000E785A">
      <w:pPr>
        <w:spacing w:after="0" w:line="240" w:lineRule="auto"/>
        <w:jc w:val="center"/>
        <w:rPr>
          <w:rFonts w:ascii="Times New Roman" w:eastAsia="Times New Roman" w:hAnsi="Times New Roman" w:cs="Times New Roman"/>
          <w:color w:val="auto"/>
          <w:sz w:val="24"/>
          <w:szCs w:val="24"/>
          <w:lang w:val="en-GB" w:eastAsia="en-GB"/>
        </w:rPr>
      </w:pPr>
    </w:p>
    <w:tbl>
      <w:tblPr>
        <w:tblW w:w="10117" w:type="dxa"/>
        <w:tblInd w:w="-1450" w:type="dxa"/>
        <w:tblCellMar>
          <w:left w:w="0" w:type="dxa"/>
          <w:right w:w="0" w:type="dxa"/>
        </w:tblCellMar>
        <w:tblLook w:val="04A0" w:firstRow="1" w:lastRow="0" w:firstColumn="1" w:lastColumn="0" w:noHBand="0" w:noVBand="1"/>
      </w:tblPr>
      <w:tblGrid>
        <w:gridCol w:w="1105"/>
        <w:gridCol w:w="1137"/>
        <w:gridCol w:w="836"/>
        <w:gridCol w:w="1123"/>
        <w:gridCol w:w="738"/>
        <w:gridCol w:w="1025"/>
        <w:gridCol w:w="1305"/>
        <w:gridCol w:w="1010"/>
        <w:gridCol w:w="1297"/>
        <w:gridCol w:w="541"/>
      </w:tblGrid>
      <w:tr w:rsidR="00C11F64" w:rsidRPr="000E785A" w14:paraId="08D08DD2"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5E834B1"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PatientID</w:t>
            </w:r>
          </w:p>
        </w:tc>
        <w:tc>
          <w:tcPr>
            <w:tcW w:w="1137"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83A1C94"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PatientName</w:t>
            </w:r>
          </w:p>
        </w:tc>
        <w:tc>
          <w:tcPr>
            <w:tcW w:w="836"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19843AD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DoctorID</w:t>
            </w:r>
          </w:p>
        </w:tc>
        <w:tc>
          <w:tcPr>
            <w:tcW w:w="1123"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0D3453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DoctorName</w:t>
            </w:r>
          </w:p>
        </w:tc>
        <w:tc>
          <w:tcPr>
            <w:tcW w:w="73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414394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ClinicID</w:t>
            </w:r>
          </w:p>
        </w:tc>
        <w:tc>
          <w:tcPr>
            <w:tcW w:w="102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56E57BBB"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ClinicName</w:t>
            </w:r>
          </w:p>
        </w:tc>
        <w:tc>
          <w:tcPr>
            <w:tcW w:w="13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CC8A9A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AppointmentID</w:t>
            </w:r>
          </w:p>
        </w:tc>
        <w:tc>
          <w:tcPr>
            <w:tcW w:w="101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7922052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MedicineID</w:t>
            </w:r>
          </w:p>
        </w:tc>
        <w:tc>
          <w:tcPr>
            <w:tcW w:w="1297"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292D5316"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MedicineName</w:t>
            </w:r>
          </w:p>
        </w:tc>
        <w:tc>
          <w:tcPr>
            <w:tcW w:w="541"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AD92E43"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BillID</w:t>
            </w:r>
          </w:p>
        </w:tc>
      </w:tr>
      <w:tr w:rsidR="00C11F64" w:rsidRPr="000E785A" w14:paraId="58C2FF01" w14:textId="77777777" w:rsidTr="00C11F64">
        <w:trPr>
          <w:trHeight w:val="244"/>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3DD5DB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1</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615109" w14:textId="3BCE393F"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Pr>
                <w:rFonts w:ascii="Times New Roman" w:eastAsia="Times New Roman" w:hAnsi="Times New Roman" w:cs="Times New Roman"/>
                <w:color w:val="auto"/>
                <w:sz w:val="24"/>
                <w:szCs w:val="24"/>
                <w:lang w:val="en-GB" w:eastAsia="en-GB"/>
              </w:rPr>
              <w:t>Nora saud</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BFE05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101</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F5A08"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Dr. Wilson</w:t>
            </w: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FD9D40"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w:t>
            </w: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8690D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Central</w:t>
            </w: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706EC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1001</w:t>
            </w: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570291"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201</w:t>
            </w: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0A3DB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Aspirin</w:t>
            </w: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EF0C98"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3001</w:t>
            </w:r>
          </w:p>
        </w:tc>
      </w:tr>
      <w:tr w:rsidR="00C11F64" w:rsidRPr="000E785A" w14:paraId="0ADD0D8C"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BBDB6C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1</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911CF" w14:textId="11FC2F5A"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Pr>
                <w:rFonts w:ascii="Times New Roman" w:eastAsia="Times New Roman" w:hAnsi="Times New Roman" w:cs="Times New Roman"/>
                <w:color w:val="auto"/>
                <w:sz w:val="24"/>
                <w:szCs w:val="24"/>
                <w:lang w:val="en-GB" w:eastAsia="en-GB"/>
              </w:rPr>
              <w:t>Nora saud</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0BD08A"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101</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C0B75"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Dr. Wilson</w:t>
            </w: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6072BA"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w:t>
            </w: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E20A3"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Central</w:t>
            </w: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D6E99B"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1002</w:t>
            </w: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CC915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202</w:t>
            </w: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15D26"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Lisinopril</w:t>
            </w: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8F55D7"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3002</w:t>
            </w:r>
          </w:p>
        </w:tc>
      </w:tr>
      <w:tr w:rsidR="00C11F64" w:rsidRPr="000E785A" w14:paraId="7D283D45"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D5D71D3"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48DCE"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594CAB"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DF0D9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185E87"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EF1545"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0FC2B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ACFD35"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7AAC3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2DFBF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r>
      <w:tr w:rsidR="00C11F64" w:rsidRPr="000E785A" w14:paraId="764D9986"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BC37AA7"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Redundancy Issues:</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51270"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B825BD"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8CB15C"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7CC6E6"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E75366"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7754D5"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FE54FC"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0F06B7"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8152AD"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r>
    </w:tbl>
    <w:p w14:paraId="50F02AA8" w14:textId="77777777" w:rsidR="00C11F64" w:rsidRPr="00C11F64" w:rsidRDefault="00C11F64" w:rsidP="00C11F64"/>
    <w:p w14:paraId="17A36F32" w14:textId="77777777" w:rsidR="00AF118E" w:rsidRPr="00AF118E" w:rsidRDefault="00AF118E" w:rsidP="00AF118E">
      <w:pPr>
        <w:pStyle w:val="Heading3"/>
        <w:rPr>
          <w:rFonts w:ascii="Times New Roman" w:hAnsi="Times New Roman" w:cs="Times New Roman"/>
          <w:color w:val="000000" w:themeColor="text1"/>
          <w:sz w:val="28"/>
          <w:szCs w:val="28"/>
        </w:rPr>
      </w:pPr>
      <w:r w:rsidRPr="00AF118E">
        <w:rPr>
          <w:rFonts w:ascii="Times New Roman" w:hAnsi="Times New Roman" w:cs="Times New Roman"/>
          <w:color w:val="000000" w:themeColor="text1"/>
          <w:sz w:val="28"/>
          <w:szCs w:val="28"/>
        </w:rPr>
        <w:t>Issues in UNF:</w:t>
      </w:r>
    </w:p>
    <w:p w14:paraId="73ED98DE" w14:textId="77777777" w:rsidR="00AF118E" w:rsidRDefault="00AF118E" w:rsidP="00AF118E">
      <w:pPr>
        <w:pStyle w:val="NormalWeb"/>
        <w:numPr>
          <w:ilvl w:val="0"/>
          <w:numId w:val="33"/>
        </w:numPr>
      </w:pPr>
      <w:r>
        <w:rPr>
          <w:rStyle w:val="Strong"/>
        </w:rPr>
        <w:t>Repeating groups</w:t>
      </w:r>
      <w:r>
        <w:t>: MedicineList, QuantityList</w:t>
      </w:r>
    </w:p>
    <w:p w14:paraId="7D0E7654" w14:textId="77777777" w:rsidR="00AF118E" w:rsidRDefault="00AF118E" w:rsidP="00AF118E">
      <w:pPr>
        <w:pStyle w:val="NormalWeb"/>
        <w:numPr>
          <w:ilvl w:val="0"/>
          <w:numId w:val="33"/>
        </w:numPr>
      </w:pPr>
      <w:r>
        <w:rPr>
          <w:rStyle w:val="Strong"/>
        </w:rPr>
        <w:t>Redundancy</w:t>
      </w:r>
      <w:r>
        <w:t>: Patient, Doctor, Clinic repeated for every appointment</w:t>
      </w:r>
    </w:p>
    <w:p w14:paraId="2EDE741F" w14:textId="77777777" w:rsidR="00AF118E" w:rsidRDefault="00AF118E" w:rsidP="00AF118E">
      <w:pPr>
        <w:pStyle w:val="NormalWeb"/>
        <w:numPr>
          <w:ilvl w:val="0"/>
          <w:numId w:val="33"/>
        </w:numPr>
      </w:pPr>
      <w:r>
        <w:rPr>
          <w:rStyle w:val="Strong"/>
        </w:rPr>
        <w:t>Multi-topic table</w:t>
      </w:r>
      <w:r>
        <w:t>: patients, appointments, doctors, clinics, billing, prescriptions all mixed</w:t>
      </w:r>
    </w:p>
    <w:p w14:paraId="271989A1" w14:textId="77777777" w:rsidR="00AF118E" w:rsidRDefault="00AF118E" w:rsidP="00AF118E">
      <w:pPr>
        <w:pStyle w:val="NormalWeb"/>
        <w:numPr>
          <w:ilvl w:val="0"/>
          <w:numId w:val="33"/>
        </w:numPr>
      </w:pPr>
      <w:r>
        <w:rPr>
          <w:rStyle w:val="Strong"/>
        </w:rPr>
        <w:t>No clear primary key</w:t>
      </w:r>
    </w:p>
    <w:p w14:paraId="19C19A17" w14:textId="27112F28" w:rsidR="00AF118E" w:rsidRPr="00AF118E" w:rsidRDefault="00AF118E" w:rsidP="00AF118E">
      <w:pPr>
        <w:pStyle w:val="NormalWeb"/>
        <w:numPr>
          <w:ilvl w:val="0"/>
          <w:numId w:val="33"/>
        </w:numPr>
        <w:rPr>
          <w:rStyle w:val="Strong"/>
          <w:b w:val="0"/>
          <w:bCs w:val="0"/>
        </w:rPr>
      </w:pPr>
      <w:r>
        <w:rPr>
          <w:rStyle w:val="Strong"/>
        </w:rPr>
        <w:t>Update, insert, delete anomalies</w:t>
      </w:r>
    </w:p>
    <w:p w14:paraId="74836B7F" w14:textId="77777777" w:rsidR="00AF118E" w:rsidRPr="00AF118E" w:rsidRDefault="00AF118E" w:rsidP="00AF118E">
      <w:pPr>
        <w:pStyle w:val="ListParagraph"/>
        <w:spacing w:after="0" w:line="240" w:lineRule="auto"/>
        <w:rPr>
          <w:rFonts w:ascii="Times New Roman" w:eastAsia="Times New Roman" w:hAnsi="Times New Roman" w:cs="Times New Roman"/>
          <w:color w:val="auto"/>
          <w:sz w:val="24"/>
          <w:szCs w:val="24"/>
          <w:lang w:val="en-GB" w:eastAsia="en-GB"/>
        </w:rPr>
      </w:pPr>
    </w:p>
    <w:p w14:paraId="338DB833" w14:textId="77777777" w:rsidR="00AF118E" w:rsidRPr="00AF118E" w:rsidRDefault="00AF118E" w:rsidP="00AF118E">
      <w:pPr>
        <w:pStyle w:val="ListParagraph"/>
        <w:spacing w:after="0" w:line="240" w:lineRule="auto"/>
        <w:rPr>
          <w:rFonts w:ascii="Times New Roman" w:eastAsia="Times New Roman" w:hAnsi="Times New Roman" w:cs="Times New Roman"/>
          <w:color w:val="auto"/>
          <w:sz w:val="24"/>
          <w:szCs w:val="24"/>
          <w:lang w:val="en-GB" w:eastAsia="en-GB"/>
        </w:rPr>
      </w:pPr>
    </w:p>
    <w:p w14:paraId="5DEFB425" w14:textId="141038CF"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Segoe UI" w:eastAsia="Times New Roman" w:hAnsi="Segoe UI" w:cs="Segoe UI"/>
          <w:b/>
          <w:bCs/>
          <w:color w:val="2E2F30"/>
          <w:sz w:val="21"/>
          <w:szCs w:val="21"/>
          <w:shd w:val="clear" w:color="auto" w:fill="FFFFFF"/>
          <w:lang w:val="en-GB" w:eastAsia="en-GB"/>
        </w:rPr>
        <w:t>Key Finding:</w:t>
      </w:r>
      <w:r w:rsidRPr="00AF118E">
        <w:rPr>
          <w:rFonts w:ascii="Segoe UI" w:eastAsia="Times New Roman" w:hAnsi="Segoe UI" w:cs="Segoe UI"/>
          <w:color w:val="2E2F30"/>
          <w:sz w:val="21"/>
          <w:szCs w:val="21"/>
          <w:lang w:val="en-GB" w:eastAsia="en-GB"/>
        </w:rPr>
        <w:br/>
      </w:r>
      <w:r w:rsidRPr="00AF118E">
        <w:rPr>
          <w:rFonts w:ascii="Segoe UI" w:eastAsia="Times New Roman" w:hAnsi="Segoe UI" w:cs="Segoe UI"/>
          <w:color w:val="2E2F30"/>
          <w:sz w:val="21"/>
          <w:szCs w:val="21"/>
          <w:shd w:val="clear" w:color="auto" w:fill="FFFFFF"/>
          <w:lang w:val="en-GB" w:eastAsia="en-GB"/>
        </w:rPr>
        <w:t>Unnormalized tables are inefficient and error-prone due to data duplication and lack of structure.</w:t>
      </w:r>
    </w:p>
    <w:p w14:paraId="4E1693DB" w14:textId="16D75866" w:rsidR="00AF118E" w:rsidRDefault="00AF118E" w:rsidP="00AF118E"/>
    <w:p w14:paraId="5BD045C9" w14:textId="2BC14C26" w:rsidR="00AF118E" w:rsidRPr="00AF118E" w:rsidRDefault="00AF118E" w:rsidP="00AF118E">
      <w:pPr>
        <w:pStyle w:val="Heading3"/>
        <w:rPr>
          <w:rFonts w:ascii="Times New Roman" w:hAnsi="Times New Roman" w:cs="Times New Roman"/>
          <w:color w:val="2E2F30"/>
        </w:rPr>
      </w:pPr>
      <w:r w:rsidRPr="00AF118E">
        <w:rPr>
          <w:rFonts w:ascii="Times New Roman" w:hAnsi="Times New Roman" w:cs="Times New Roman"/>
          <w:color w:val="2E2F30"/>
        </w:rPr>
        <w:t>First Normal Form (1NF):</w:t>
      </w:r>
    </w:p>
    <w:p w14:paraId="40B1CE8D" w14:textId="77777777" w:rsidR="00AF118E" w:rsidRPr="00AF118E" w:rsidRDefault="00AF118E" w:rsidP="00AF118E">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 xml:space="preserve">Rules of </w:t>
      </w:r>
      <w:r w:rsidRPr="00AF118E">
        <w:rPr>
          <w:rFonts w:ascii="Times New Roman" w:eastAsia="Times New Roman" w:hAnsi="Times New Roman" w:cs="Times New Roman"/>
          <w:b/>
          <w:bCs/>
          <w:color w:val="auto"/>
          <w:sz w:val="24"/>
          <w:szCs w:val="24"/>
          <w:lang w:val="en-GB" w:eastAsia="en-GB"/>
        </w:rPr>
        <w:t>1NF</w:t>
      </w:r>
      <w:r w:rsidRPr="00AF118E">
        <w:rPr>
          <w:rFonts w:ascii="Times New Roman" w:eastAsia="Times New Roman" w:hAnsi="Times New Roman" w:cs="Times New Roman"/>
          <w:color w:val="auto"/>
          <w:sz w:val="24"/>
          <w:szCs w:val="24"/>
          <w:lang w:val="en-GB" w:eastAsia="en-GB"/>
        </w:rPr>
        <w:t>:</w:t>
      </w:r>
    </w:p>
    <w:p w14:paraId="004DBB56" w14:textId="77777777" w:rsidR="00AF118E" w:rsidRPr="00AF118E" w:rsidRDefault="00AF118E" w:rsidP="00AF118E">
      <w:pPr>
        <w:numPr>
          <w:ilvl w:val="0"/>
          <w:numId w:val="34"/>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All values must be atomic</w:t>
      </w:r>
    </w:p>
    <w:p w14:paraId="411889FD" w14:textId="77777777" w:rsidR="00AF118E" w:rsidRPr="00AF118E" w:rsidRDefault="00AF118E" w:rsidP="00AF118E">
      <w:pPr>
        <w:numPr>
          <w:ilvl w:val="0"/>
          <w:numId w:val="34"/>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No repeating groups</w:t>
      </w:r>
    </w:p>
    <w:p w14:paraId="609BD496" w14:textId="30ADAE2D" w:rsidR="00AF118E" w:rsidRDefault="00AF118E" w:rsidP="00AF118E">
      <w:pPr>
        <w:numPr>
          <w:ilvl w:val="0"/>
          <w:numId w:val="34"/>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A primary key must be defined</w:t>
      </w:r>
    </w:p>
    <w:p w14:paraId="11FFC559" w14:textId="77777777" w:rsidR="00AF118E" w:rsidRPr="00AF118E" w:rsidRDefault="00AF118E" w:rsidP="00AF118E">
      <w:pPr>
        <w:spacing w:before="100" w:beforeAutospacing="1" w:after="100" w:afterAutospacing="1" w:line="240" w:lineRule="auto"/>
        <w:ind w:left="720"/>
        <w:rPr>
          <w:rFonts w:ascii="Times New Roman" w:eastAsia="Times New Roman" w:hAnsi="Times New Roman" w:cs="Times New Roman"/>
          <w:color w:val="auto"/>
          <w:sz w:val="24"/>
          <w:szCs w:val="24"/>
          <w:lang w:val="en-GB" w:eastAsia="en-GB"/>
        </w:rPr>
      </w:pPr>
    </w:p>
    <w:p w14:paraId="601229ED" w14:textId="6CFD157E" w:rsidR="00AF118E" w:rsidRPr="00AF118E" w:rsidRDefault="00AF118E" w:rsidP="00AF118E">
      <w:pPr>
        <w:rPr>
          <w:rFonts w:ascii="Times New Roman" w:hAnsi="Times New Roman" w:cs="Times New Roman"/>
          <w:color w:val="auto"/>
          <w:sz w:val="36"/>
          <w:szCs w:val="36"/>
        </w:rPr>
      </w:pPr>
      <w:r w:rsidRPr="00AF118E">
        <w:rPr>
          <w:rFonts w:ascii="Times New Roman" w:hAnsi="Times New Roman" w:cs="Times New Roman"/>
          <w:color w:val="auto"/>
          <w:sz w:val="24"/>
          <w:szCs w:val="24"/>
        </w:rPr>
        <w:t>1NF Table Design</w:t>
      </w:r>
      <w:r>
        <w:rPr>
          <w:rFonts w:ascii="Times New Roman" w:hAnsi="Times New Roman" w:cs="Times New Roman"/>
          <w:color w:val="auto"/>
          <w:sz w:val="24"/>
          <w:szCs w:val="24"/>
        </w:rPr>
        <w:t>:</w:t>
      </w:r>
    </w:p>
    <w:tbl>
      <w:tblPr>
        <w:tblW w:w="9086" w:type="dxa"/>
        <w:tblInd w:w="-687" w:type="dxa"/>
        <w:tblCellMar>
          <w:left w:w="0" w:type="dxa"/>
          <w:right w:w="0" w:type="dxa"/>
        </w:tblCellMar>
        <w:tblLook w:val="04A0" w:firstRow="1" w:lastRow="0" w:firstColumn="1" w:lastColumn="0" w:noHBand="0" w:noVBand="1"/>
      </w:tblPr>
      <w:tblGrid>
        <w:gridCol w:w="2510"/>
        <w:gridCol w:w="1389"/>
        <w:gridCol w:w="5187"/>
      </w:tblGrid>
      <w:tr w:rsidR="00AF118E" w:rsidRPr="00AF118E" w14:paraId="0C833503"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7E38CA6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Table</w:t>
            </w:r>
          </w:p>
        </w:tc>
        <w:tc>
          <w:tcPr>
            <w:tcW w:w="1389"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3B9778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Primary Key</w:t>
            </w:r>
          </w:p>
        </w:tc>
        <w:tc>
          <w:tcPr>
            <w:tcW w:w="5187"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5D2C6DF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Key Attributes (Sample)</w:t>
            </w:r>
          </w:p>
        </w:tc>
      </w:tr>
      <w:tr w:rsidR="00AF118E" w:rsidRPr="00AF118E" w14:paraId="5FDCBA05" w14:textId="77777777" w:rsidTr="00AF118E">
        <w:trPr>
          <w:trHeight w:val="183"/>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209561E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Patient</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D8812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PatientID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E07B0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FullName, Gender, Phone, Email, City</w:t>
            </w:r>
          </w:p>
        </w:tc>
      </w:tr>
      <w:tr w:rsidR="00AF118E" w:rsidRPr="00AF118E" w14:paraId="5A001538"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1D9430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Doctor</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ED755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DoctorID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BBE9A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FullName, Specialty, Phone, Email, ClinicID</w:t>
            </w:r>
          </w:p>
        </w:tc>
      </w:tr>
      <w:tr w:rsidR="00AF118E" w:rsidRPr="00AF118E" w14:paraId="32F531B7"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03AE5D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Clinic</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0B43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ClinicID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5F4C0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ClinicName, City, Address</w:t>
            </w:r>
          </w:p>
        </w:tc>
      </w:tr>
      <w:tr w:rsidR="00AF118E" w:rsidRPr="00AF118E" w14:paraId="5DD8CA27"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3810CA8"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Appointment</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CF2DF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AppointmentID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2371F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PatientID, DoctorID, ClinicID, Date, StartTime, EndTime, Status</w:t>
            </w:r>
          </w:p>
        </w:tc>
      </w:tr>
      <w:tr w:rsidR="00AF118E" w:rsidRPr="00AF118E" w14:paraId="2B09F2FA"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0D032CD"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Prescription</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39CD3F"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PrescriptionID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83BD81"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AppointmentID, DoctorID, PatientID, MedicineID, IssueDate</w:t>
            </w:r>
          </w:p>
        </w:tc>
      </w:tr>
      <w:tr w:rsidR="00AF118E" w:rsidRPr="00AF118E" w14:paraId="59A55F2B"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7BB371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Medicine</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3C3D47"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MedicineID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0785D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MedicineName, Type, Description</w:t>
            </w:r>
          </w:p>
        </w:tc>
      </w:tr>
      <w:tr w:rsidR="00AF118E" w:rsidRPr="00AF118E" w14:paraId="05F5B7F7"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840CFF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Inventory</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76D3F4"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InventoryID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AE0B5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ClinicID, MedicineID, Quantity, ExpiryDate</w:t>
            </w:r>
          </w:p>
        </w:tc>
      </w:tr>
      <w:tr w:rsidR="00AF118E" w:rsidRPr="00AF118E" w14:paraId="7531099F"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E9F2A6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Billing</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2AFA5F"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BillID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D414D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AppointmentID, PatientID, ClinicID, Amount, BillDate</w:t>
            </w:r>
          </w:p>
        </w:tc>
      </w:tr>
      <w:tr w:rsidR="00AF118E" w:rsidRPr="00AF118E" w14:paraId="3D431DFE"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754B007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User</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D97B1"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UserID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13FA2"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Username, Password, RoleID</w:t>
            </w:r>
          </w:p>
        </w:tc>
      </w:tr>
      <w:tr w:rsidR="00AF118E" w:rsidRPr="00AF118E" w14:paraId="1E467421"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2E261B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Role</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CC0F3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RoleID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70610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RoleName, RoleDescription</w:t>
            </w:r>
          </w:p>
        </w:tc>
      </w:tr>
      <w:tr w:rsidR="00AF118E" w:rsidRPr="00AF118E" w14:paraId="3554DBA0"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FE1C6C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Example: Patient Table (1NF)</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93308E" w14:textId="77777777" w:rsidR="00AF118E" w:rsidRPr="00AF118E" w:rsidRDefault="00AF118E" w:rsidP="00AF118E">
            <w:pPr>
              <w:spacing w:after="0" w:line="240" w:lineRule="auto"/>
              <w:rPr>
                <w:rFonts w:ascii="Helvetica" w:eastAsia="Times New Roman" w:hAnsi="Helvetica" w:cs="Times New Roman"/>
                <w:color w:val="auto"/>
                <w:sz w:val="18"/>
                <w:szCs w:val="18"/>
                <w:lang w:val="en-GB" w:eastAsia="en-GB"/>
              </w:rPr>
            </w:pP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BAB23F" w14:textId="77777777" w:rsidR="00AF118E" w:rsidRPr="00AF118E" w:rsidRDefault="00AF118E" w:rsidP="00AF118E">
            <w:pPr>
              <w:spacing w:after="0" w:line="240" w:lineRule="auto"/>
              <w:rPr>
                <w:rFonts w:ascii="Helvetica" w:eastAsia="Times New Roman" w:hAnsi="Helvetica" w:cs="Times New Roman"/>
                <w:color w:val="auto"/>
                <w:sz w:val="18"/>
                <w:szCs w:val="18"/>
                <w:lang w:val="en-GB" w:eastAsia="en-GB"/>
              </w:rPr>
            </w:pPr>
          </w:p>
        </w:tc>
      </w:tr>
      <w:tr w:rsidR="00AF118E" w:rsidRPr="00AF118E" w14:paraId="10ED1BF0"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37A6092"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PatientID</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D7738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FullName</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785F4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Gender</w:t>
            </w:r>
          </w:p>
        </w:tc>
      </w:tr>
      <w:tr w:rsidR="00AF118E" w:rsidRPr="00AF118E" w14:paraId="6014A6DE"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73558F8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709AAB"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EA5D9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w:t>
            </w:r>
          </w:p>
        </w:tc>
      </w:tr>
      <w:tr w:rsidR="00AF118E" w:rsidRPr="00AF118E" w14:paraId="6E2C61B5"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352840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1</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F607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Nawaf saad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44E5B1"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Male</w:t>
            </w:r>
          </w:p>
        </w:tc>
      </w:tr>
      <w:tr w:rsidR="00AF118E" w:rsidRPr="00AF118E" w14:paraId="56FD9569" w14:textId="77777777" w:rsidTr="00AF118E">
        <w:trPr>
          <w:trHeight w:val="183"/>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7AD559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2</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A4FD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Amal badr</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4A7FD"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Female</w:t>
            </w:r>
          </w:p>
        </w:tc>
      </w:tr>
      <w:tr w:rsidR="00AF118E" w:rsidRPr="00AF118E" w14:paraId="3449640E"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959CAC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3</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C4911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Abdulaziz </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FE77D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Male</w:t>
            </w:r>
          </w:p>
        </w:tc>
      </w:tr>
    </w:tbl>
    <w:p w14:paraId="0C36A37A" w14:textId="77777777" w:rsidR="00AF118E" w:rsidRDefault="00AF118E" w:rsidP="00AF118E">
      <w:pPr>
        <w:spacing w:after="0" w:line="240" w:lineRule="auto"/>
        <w:rPr>
          <w:rFonts w:ascii="Segoe UI" w:eastAsia="Times New Roman" w:hAnsi="Segoe UI" w:cs="Segoe UI"/>
          <w:b/>
          <w:bCs/>
          <w:color w:val="2E2F30"/>
          <w:sz w:val="21"/>
          <w:szCs w:val="21"/>
          <w:shd w:val="clear" w:color="auto" w:fill="FFFFFF"/>
          <w:lang w:val="en-GB" w:eastAsia="en-GB"/>
        </w:rPr>
      </w:pPr>
    </w:p>
    <w:p w14:paraId="03A7884F" w14:textId="77777777" w:rsidR="00C11F64" w:rsidRDefault="00C11F64" w:rsidP="00AF118E">
      <w:pPr>
        <w:spacing w:after="0" w:line="240" w:lineRule="auto"/>
        <w:rPr>
          <w:rFonts w:ascii="Segoe UI" w:eastAsia="Times New Roman" w:hAnsi="Segoe UI" w:cs="Segoe UI"/>
          <w:b/>
          <w:bCs/>
          <w:color w:val="2E2F30"/>
          <w:sz w:val="21"/>
          <w:szCs w:val="21"/>
          <w:shd w:val="clear" w:color="auto" w:fill="FFFFFF"/>
          <w:lang w:val="en-GB" w:eastAsia="en-GB"/>
        </w:rPr>
      </w:pPr>
    </w:p>
    <w:p w14:paraId="07581933" w14:textId="22968636"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Segoe UI" w:eastAsia="Times New Roman" w:hAnsi="Segoe UI" w:cs="Segoe UI"/>
          <w:b/>
          <w:bCs/>
          <w:color w:val="2E2F30"/>
          <w:sz w:val="21"/>
          <w:szCs w:val="21"/>
          <w:shd w:val="clear" w:color="auto" w:fill="FFFFFF"/>
          <w:lang w:val="en-GB" w:eastAsia="en-GB"/>
        </w:rPr>
        <w:t>Key Finding:</w:t>
      </w:r>
      <w:r w:rsidRPr="00AF118E">
        <w:rPr>
          <w:rFonts w:ascii="Segoe UI" w:eastAsia="Times New Roman" w:hAnsi="Segoe UI" w:cs="Segoe UI"/>
          <w:color w:val="2E2F30"/>
          <w:sz w:val="21"/>
          <w:szCs w:val="21"/>
          <w:lang w:val="en-GB" w:eastAsia="en-GB"/>
        </w:rPr>
        <w:br/>
      </w:r>
      <w:r w:rsidRPr="00AF118E">
        <w:rPr>
          <w:rFonts w:ascii="Segoe UI" w:eastAsia="Times New Roman" w:hAnsi="Segoe UI" w:cs="Segoe UI"/>
          <w:color w:val="2E2F30"/>
          <w:sz w:val="21"/>
          <w:szCs w:val="21"/>
          <w:shd w:val="clear" w:color="auto" w:fill="FFFFFF"/>
          <w:lang w:val="en-GB" w:eastAsia="en-GB"/>
        </w:rPr>
        <w:t>1NF separates data into clear, atomic tables with unique primary keys, eliminating repeating groups.</w:t>
      </w:r>
    </w:p>
    <w:p w14:paraId="05FE6E4A" w14:textId="7ED57D9D" w:rsidR="000E785A" w:rsidRDefault="000E785A" w:rsidP="000E785A">
      <w:pPr>
        <w:rPr>
          <w:rFonts w:ascii="Times New Roman" w:eastAsiaTheme="minorEastAsia" w:hAnsi="Times New Roman" w:cs="Times New Roman"/>
          <w:color w:val="000000"/>
          <w:sz w:val="24"/>
          <w:szCs w:val="24"/>
          <w:lang w:val="en-GB" w:eastAsia="en-GB"/>
        </w:rPr>
      </w:pPr>
    </w:p>
    <w:p w14:paraId="5F40FE53" w14:textId="77777777" w:rsidR="00C11F64" w:rsidRDefault="00C11F64" w:rsidP="000E785A">
      <w:pPr>
        <w:rPr>
          <w:rFonts w:ascii="Times New Roman" w:eastAsiaTheme="minorEastAsia" w:hAnsi="Times New Roman" w:cs="Times New Roman"/>
          <w:color w:val="000000"/>
          <w:sz w:val="24"/>
          <w:szCs w:val="24"/>
          <w:lang w:val="en-GB" w:eastAsia="en-GB"/>
        </w:rPr>
      </w:pPr>
    </w:p>
    <w:p w14:paraId="4D6B88BD"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1NF → 2NF (Remove Partial Dependencies)</w:t>
      </w:r>
    </w:p>
    <w:p w14:paraId="6E6252D1" w14:textId="77777777" w:rsidR="00AF118E" w:rsidRPr="00AF118E" w:rsidRDefault="00AF118E" w:rsidP="00AF118E">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 xml:space="preserve">A table must be in </w:t>
      </w:r>
      <w:r w:rsidRPr="00AF118E">
        <w:rPr>
          <w:rFonts w:ascii="Times New Roman" w:eastAsia="Times New Roman" w:hAnsi="Times New Roman" w:cs="Times New Roman"/>
          <w:b/>
          <w:bCs/>
          <w:color w:val="auto"/>
          <w:sz w:val="24"/>
          <w:szCs w:val="24"/>
          <w:lang w:val="en-GB" w:eastAsia="en-GB"/>
        </w:rPr>
        <w:t>2NF</w:t>
      </w:r>
      <w:r w:rsidRPr="00AF118E">
        <w:rPr>
          <w:rFonts w:ascii="Times New Roman" w:eastAsia="Times New Roman" w:hAnsi="Times New Roman" w:cs="Times New Roman"/>
          <w:color w:val="auto"/>
          <w:sz w:val="24"/>
          <w:szCs w:val="24"/>
          <w:lang w:val="en-GB" w:eastAsia="en-GB"/>
        </w:rPr>
        <w:t xml:space="preserve"> when:</w:t>
      </w:r>
    </w:p>
    <w:p w14:paraId="4D0FFE4E" w14:textId="77777777" w:rsidR="00AF118E" w:rsidRPr="00AF118E" w:rsidRDefault="00AF118E" w:rsidP="00AF118E">
      <w:pPr>
        <w:numPr>
          <w:ilvl w:val="0"/>
          <w:numId w:val="35"/>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It is already in 1NF</w:t>
      </w:r>
    </w:p>
    <w:p w14:paraId="4CA889B7" w14:textId="4B82372B" w:rsidR="00D442FE" w:rsidRPr="00C11F64" w:rsidRDefault="00AF118E" w:rsidP="00C11F64">
      <w:pPr>
        <w:numPr>
          <w:ilvl w:val="0"/>
          <w:numId w:val="35"/>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No non-key attribute depends on part of a composite key</w:t>
      </w:r>
    </w:p>
    <w:p w14:paraId="25DFB890" w14:textId="5582C2EE" w:rsidR="00C11F64" w:rsidRDefault="00C11F64" w:rsidP="00C11F64">
      <w:pPr>
        <w:pStyle w:val="Heading4"/>
        <w:rPr>
          <w:rFonts w:ascii="Times New Roman" w:hAnsi="Times New Roman" w:cs="Times New Roman"/>
          <w:i w:val="0"/>
          <w:iCs w:val="0"/>
          <w:color w:val="2E2F30"/>
          <w:sz w:val="22"/>
          <w:szCs w:val="22"/>
        </w:rPr>
      </w:pPr>
      <w:r w:rsidRPr="00C11F64">
        <w:rPr>
          <w:rFonts w:ascii="Times New Roman" w:hAnsi="Times New Roman" w:cs="Times New Roman"/>
          <w:i w:val="0"/>
          <w:iCs w:val="0"/>
          <w:color w:val="2E2F30"/>
          <w:sz w:val="22"/>
          <w:szCs w:val="22"/>
        </w:rPr>
        <w:t>Functional Dependency Analysis</w:t>
      </w:r>
    </w:p>
    <w:tbl>
      <w:tblPr>
        <w:tblW w:w="8732" w:type="dxa"/>
        <w:tblCellMar>
          <w:left w:w="0" w:type="dxa"/>
          <w:right w:w="0" w:type="dxa"/>
        </w:tblCellMar>
        <w:tblLook w:val="04A0" w:firstRow="1" w:lastRow="0" w:firstColumn="1" w:lastColumn="0" w:noHBand="0" w:noVBand="1"/>
      </w:tblPr>
      <w:tblGrid>
        <w:gridCol w:w="1154"/>
        <w:gridCol w:w="4188"/>
        <w:gridCol w:w="3390"/>
      </w:tblGrid>
      <w:tr w:rsidR="00C11F64" w:rsidRPr="00C11F64" w14:paraId="216C2FE0"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BFCB9C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Table</w:t>
            </w:r>
          </w:p>
        </w:tc>
        <w:tc>
          <w:tcPr>
            <w:tcW w:w="418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5971083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Functional Dependencies (FDs)</w:t>
            </w:r>
          </w:p>
        </w:tc>
        <w:tc>
          <w:tcPr>
            <w:tcW w:w="339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05469D0"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2NF Status</w:t>
            </w:r>
          </w:p>
        </w:tc>
      </w:tr>
      <w:tr w:rsidR="00C11F64" w:rsidRPr="00C11F64" w14:paraId="7AEFC7B9" w14:textId="77777777" w:rsidTr="00C11F64">
        <w:trPr>
          <w:trHeight w:val="191"/>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E7559A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Patient</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D14C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PatientID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FullName, Gender, Phone, Email, City</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12666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4E6B4855"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BCDEE8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Doctor</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44A7A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DoctorID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FullName, Specialty, Phone, Email, ClinicID</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0A01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57E673A0"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4C2CFE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Clinic</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ADACE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ClinicID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ClinicName, City, Address</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CEDC4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4FCA49E4"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EEEB26B"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Appointment</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3F7EE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AppointmentID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PatientID, DoctorID, ClinicID, ...</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F50B9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75FF8999"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E8185D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Prescription</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F89D6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PrescriptionID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AppointmentID, DoctorID, PatientID, ...</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BACAB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Apple Color Emoji" w:eastAsia="Times New Roman" w:hAnsi="Apple Color Emoji" w:cs="Times New Roman"/>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Partial dependencies (DoctorID, PatientID)</w:t>
            </w:r>
          </w:p>
        </w:tc>
      </w:tr>
      <w:tr w:rsidR="00C11F64" w:rsidRPr="00C11F64" w14:paraId="452430AE"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74E987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Billing</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3CBF2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BillID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AppointmentID, PatientID, ClinicID, ...</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7E7A3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Apple Color Emoji" w:eastAsia="Times New Roman" w:hAnsi="Apple Color Emoji" w:cs="Times New Roman"/>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Partial dependencies (PatientID, ClinicID)</w:t>
            </w:r>
          </w:p>
        </w:tc>
      </w:tr>
    </w:tbl>
    <w:p w14:paraId="64C0157A" w14:textId="77777777" w:rsidR="00C11F64" w:rsidRDefault="00C11F64" w:rsidP="00D442FE">
      <w:pPr>
        <w:rPr>
          <w:rFonts w:ascii="Times New Roman" w:eastAsiaTheme="minorEastAsia" w:hAnsi="Times New Roman" w:cs="Times New Roman"/>
          <w:color w:val="000000"/>
          <w:sz w:val="24"/>
          <w:szCs w:val="24"/>
          <w:lang w:val="en-GB" w:eastAsia="en-GB"/>
        </w:rPr>
      </w:pPr>
    </w:p>
    <w:p w14:paraId="42A221F5" w14:textId="77777777" w:rsidR="00C11F64" w:rsidRDefault="00C11F64" w:rsidP="00C11F64">
      <w:pPr>
        <w:pStyle w:val="Heading4"/>
        <w:rPr>
          <w:rFonts w:ascii="Segoe UI" w:hAnsi="Segoe UI" w:cs="Segoe UI"/>
          <w:color w:val="2E2F30"/>
        </w:rPr>
      </w:pPr>
      <w:r>
        <w:rPr>
          <w:rFonts w:ascii="Segoe UI" w:hAnsi="Segoe UI" w:cs="Segoe UI"/>
          <w:color w:val="2E2F30"/>
        </w:rPr>
        <w:t>2NF Transformation</w:t>
      </w:r>
    </w:p>
    <w:p w14:paraId="60FD8BF8" w14:textId="77777777" w:rsidR="00C11F64" w:rsidRDefault="00C11F64" w:rsidP="00C11F64">
      <w:pPr>
        <w:pStyle w:val="f7g24p0"/>
        <w:numPr>
          <w:ilvl w:val="0"/>
          <w:numId w:val="36"/>
        </w:numPr>
        <w:spacing w:before="0" w:beforeAutospacing="0" w:after="0" w:afterAutospacing="0"/>
        <w:rPr>
          <w:rFonts w:ascii="Segoe UI" w:hAnsi="Segoe UI" w:cs="Segoe UI"/>
          <w:color w:val="2E2F30"/>
        </w:rPr>
      </w:pPr>
      <w:r>
        <w:rPr>
          <w:rStyle w:val="Strong"/>
          <w:rFonts w:ascii="Segoe UI" w:hAnsi="Segoe UI" w:cs="Segoe UI"/>
          <w:color w:val="2E2F30"/>
        </w:rPr>
        <w:t>Prescription Table:</w:t>
      </w:r>
      <w:r>
        <w:rPr>
          <w:rFonts w:ascii="Segoe UI" w:hAnsi="Segoe UI" w:cs="Segoe UI"/>
          <w:color w:val="2E2F30"/>
        </w:rPr>
        <w:t> Remove DoctorID and PatientID (can be derived from AppointmentID).</w:t>
      </w:r>
    </w:p>
    <w:p w14:paraId="4D78B3C4" w14:textId="661BD9E1" w:rsidR="00C11F64" w:rsidRDefault="00C11F64" w:rsidP="00C11F64">
      <w:pPr>
        <w:pStyle w:val="f7g24p0"/>
        <w:numPr>
          <w:ilvl w:val="0"/>
          <w:numId w:val="36"/>
        </w:numPr>
        <w:spacing w:before="0" w:after="0" w:afterAutospacing="0"/>
        <w:rPr>
          <w:rFonts w:ascii="Segoe UI" w:hAnsi="Segoe UI" w:cs="Segoe UI"/>
          <w:color w:val="2E2F30"/>
        </w:rPr>
      </w:pPr>
      <w:r>
        <w:rPr>
          <w:rStyle w:val="Strong"/>
          <w:rFonts w:ascii="Segoe UI" w:hAnsi="Segoe UI" w:cs="Segoe UI"/>
          <w:color w:val="2E2F30"/>
        </w:rPr>
        <w:t>Billing Table:</w:t>
      </w:r>
      <w:r>
        <w:rPr>
          <w:rFonts w:ascii="Segoe UI" w:hAnsi="Segoe UI" w:cs="Segoe UI"/>
          <w:color w:val="2E2F30"/>
        </w:rPr>
        <w:t> Remove PatientID and ClinicID (can be derived from AppointmentID).</w:t>
      </w:r>
    </w:p>
    <w:p w14:paraId="55828958" w14:textId="77777777" w:rsidR="00C11F64" w:rsidRPr="00C11F64" w:rsidRDefault="00C11F64" w:rsidP="00C11F64">
      <w:pPr>
        <w:pStyle w:val="f7g24p0"/>
        <w:spacing w:before="0" w:after="0" w:afterAutospacing="0"/>
        <w:rPr>
          <w:rFonts w:ascii="Segoe UI" w:hAnsi="Segoe UI" w:cs="Segoe UI"/>
          <w:color w:val="2E2F30"/>
        </w:rPr>
      </w:pPr>
    </w:p>
    <w:p w14:paraId="75E90C33" w14:textId="77777777" w:rsidR="00C11F64" w:rsidRDefault="00C11F64" w:rsidP="00C11F64">
      <w:pPr>
        <w:rPr>
          <w:rFonts w:ascii="Times New Roman" w:hAnsi="Times New Roman" w:cs="Times New Roman"/>
          <w:color w:val="auto"/>
        </w:rPr>
      </w:pPr>
      <w:r>
        <w:rPr>
          <w:rStyle w:val="Strong"/>
          <w:rFonts w:ascii="Segoe UI" w:hAnsi="Segoe UI" w:cs="Segoe UI"/>
          <w:color w:val="2E2F30"/>
        </w:rPr>
        <w:t>Example: Prescription Table (2NF)</w:t>
      </w:r>
    </w:p>
    <w:tbl>
      <w:tblPr>
        <w:tblW w:w="0" w:type="auto"/>
        <w:tblCellMar>
          <w:left w:w="0" w:type="dxa"/>
          <w:right w:w="0" w:type="dxa"/>
        </w:tblCellMar>
        <w:tblLook w:val="04A0" w:firstRow="1" w:lastRow="0" w:firstColumn="1" w:lastColumn="0" w:noHBand="0" w:noVBand="1"/>
      </w:tblPr>
      <w:tblGrid>
        <w:gridCol w:w="1965"/>
        <w:gridCol w:w="1198"/>
        <w:gridCol w:w="928"/>
        <w:gridCol w:w="3698"/>
      </w:tblGrid>
      <w:tr w:rsidR="00C11F64" w:rsidRPr="00C11F64" w14:paraId="58439E16"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15C6C97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PrescriptionID</w:t>
            </w:r>
          </w:p>
        </w:tc>
        <w:tc>
          <w:tcPr>
            <w:tcW w:w="119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62B257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AppointmentID</w:t>
            </w:r>
          </w:p>
        </w:tc>
        <w:tc>
          <w:tcPr>
            <w:tcW w:w="92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049BE5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MedicineID</w:t>
            </w:r>
          </w:p>
        </w:tc>
        <w:tc>
          <w:tcPr>
            <w:tcW w:w="369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817131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IssueDate</w:t>
            </w:r>
          </w:p>
        </w:tc>
      </w:tr>
      <w:tr w:rsidR="00C11F64" w:rsidRPr="00C11F64" w14:paraId="5D2DBA37" w14:textId="77777777" w:rsidTr="00C11F64">
        <w:trPr>
          <w:trHeight w:val="180"/>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514983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2001</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1F86B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1001</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7FD81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201</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91105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2025-01-15</w:t>
            </w:r>
          </w:p>
        </w:tc>
      </w:tr>
      <w:tr w:rsidR="00C11F64" w:rsidRPr="00C11F64" w14:paraId="2DE85E6F"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E4DC88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2002</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339F0"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1002</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A283E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AC0FD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2025-02-20</w:t>
            </w:r>
          </w:p>
        </w:tc>
      </w:tr>
      <w:tr w:rsidR="00C11F64" w:rsidRPr="00C11F64" w14:paraId="068B2298"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67B978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Example: Billing Table (2NF)</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0C94C" w14:textId="77777777" w:rsidR="00C11F64" w:rsidRPr="00C11F64" w:rsidRDefault="00C11F64" w:rsidP="00C11F64">
            <w:pPr>
              <w:spacing w:after="0" w:line="240" w:lineRule="auto"/>
              <w:rPr>
                <w:rFonts w:ascii="Helvetica" w:eastAsia="Times New Roman" w:hAnsi="Helvetica" w:cs="Times New Roman"/>
                <w:color w:val="auto"/>
                <w:sz w:val="18"/>
                <w:szCs w:val="18"/>
                <w:lang w:val="en-GB" w:eastAsia="en-GB"/>
              </w:rPr>
            </w:pP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E72561" w14:textId="77777777" w:rsidR="00C11F64" w:rsidRPr="00C11F64" w:rsidRDefault="00C11F64" w:rsidP="00C11F64">
            <w:pPr>
              <w:spacing w:after="0" w:line="240" w:lineRule="auto"/>
              <w:rPr>
                <w:rFonts w:ascii="Helvetica" w:eastAsia="Times New Roman" w:hAnsi="Helvetica" w:cs="Times New Roman"/>
                <w:color w:val="auto"/>
                <w:sz w:val="18"/>
                <w:szCs w:val="18"/>
                <w:lang w:val="en-GB" w:eastAsia="en-GB"/>
              </w:rPr>
            </w:pP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91B9A1" w14:textId="77777777" w:rsidR="00C11F64" w:rsidRPr="00C11F64" w:rsidRDefault="00C11F64" w:rsidP="00C11F64">
            <w:pPr>
              <w:spacing w:after="0" w:line="240" w:lineRule="auto"/>
              <w:rPr>
                <w:rFonts w:ascii="Helvetica" w:eastAsia="Times New Roman" w:hAnsi="Helvetica" w:cs="Times New Roman"/>
                <w:color w:val="auto"/>
                <w:sz w:val="18"/>
                <w:szCs w:val="18"/>
                <w:lang w:val="en-GB" w:eastAsia="en-GB"/>
              </w:rPr>
            </w:pPr>
          </w:p>
        </w:tc>
      </w:tr>
      <w:tr w:rsidR="00C11F64" w:rsidRPr="00C11F64" w14:paraId="0E2DC77F"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22BAD12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BillID</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F7686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6D85C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Amount</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B1B9B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BillDate</w:t>
            </w:r>
          </w:p>
        </w:tc>
      </w:tr>
      <w:tr w:rsidR="00C11F64" w:rsidRPr="00C11F64" w14:paraId="05FD188A"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D4B00D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C30AB"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3CD8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41E50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w:t>
            </w:r>
          </w:p>
        </w:tc>
      </w:tr>
      <w:tr w:rsidR="00C11F64" w:rsidRPr="00C11F64" w14:paraId="6A7689B5"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9A3206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3001</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1FDB9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1001</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37786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150.0</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131E1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2025-01-15</w:t>
            </w:r>
          </w:p>
        </w:tc>
      </w:tr>
      <w:tr w:rsidR="00C11F64" w:rsidRPr="00C11F64" w14:paraId="5C326804"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08DE2C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3002</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42006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1002</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7336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200.0</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1C0681" w14:textId="00AF66B2" w:rsidR="00C11F64" w:rsidRPr="00C11F64" w:rsidRDefault="00C11F64" w:rsidP="00C11F64">
            <w:pPr>
              <w:spacing w:after="0" w:line="240" w:lineRule="auto"/>
              <w:rPr>
                <w:rFonts w:ascii="Helvetica Neue" w:eastAsia="Times New Roman" w:hAnsi="Helvetica Neue" w:cs="Times New Roman"/>
                <w:color w:val="000000"/>
                <w:sz w:val="15"/>
                <w:szCs w:val="15"/>
                <w:lang w:val="en-GB" w:eastAsia="en-GB"/>
              </w:rPr>
            </w:pPr>
            <w:r w:rsidRPr="00C11F64">
              <w:rPr>
                <w:rFonts w:ascii="Helvetica Neue" w:eastAsia="Times New Roman" w:hAnsi="Helvetica Neue" w:cs="Times New Roman"/>
                <w:color w:val="000000"/>
                <w:sz w:val="15"/>
                <w:szCs w:val="15"/>
                <w:lang w:val="en-GB" w:eastAsia="en-GB"/>
              </w:rPr>
              <w:t>2025-02-20</w:t>
            </w:r>
          </w:p>
        </w:tc>
      </w:tr>
    </w:tbl>
    <w:p w14:paraId="45FFA2D0" w14:textId="77777777" w:rsidR="00C11F64" w:rsidRPr="00C11F64" w:rsidRDefault="00C11F64" w:rsidP="00C11F64">
      <w:pPr>
        <w:spacing w:after="0" w:line="240" w:lineRule="auto"/>
        <w:rPr>
          <w:rFonts w:ascii="Times New Roman" w:eastAsia="Times New Roman" w:hAnsi="Times New Roman" w:cs="Times New Roman"/>
          <w:color w:val="2E2F30"/>
          <w:sz w:val="24"/>
          <w:szCs w:val="24"/>
          <w:lang w:val="en-GB" w:eastAsia="en-GB"/>
        </w:rPr>
      </w:pPr>
      <w:r w:rsidRPr="00C11F64">
        <w:rPr>
          <w:rFonts w:ascii="Times New Roman" w:eastAsia="Times New Roman" w:hAnsi="Times New Roman" w:cs="Times New Roman"/>
          <w:b/>
          <w:bCs/>
          <w:color w:val="2E2F30"/>
          <w:sz w:val="24"/>
          <w:szCs w:val="24"/>
          <w:lang w:val="en-GB" w:eastAsia="en-GB"/>
        </w:rPr>
        <w:t>Key Finding:</w:t>
      </w:r>
      <w:r w:rsidRPr="00C11F64">
        <w:rPr>
          <w:rFonts w:ascii="Times New Roman" w:eastAsia="Times New Roman" w:hAnsi="Times New Roman" w:cs="Times New Roman"/>
          <w:color w:val="2E2F30"/>
          <w:sz w:val="24"/>
          <w:szCs w:val="24"/>
          <w:lang w:val="en-GB" w:eastAsia="en-GB"/>
        </w:rPr>
        <w:br/>
        <w:t>2NF removes partial dependencies, reducing redundancy and improving data integrity.</w:t>
      </w:r>
    </w:p>
    <w:p w14:paraId="3C1F1F85" w14:textId="1AD9E8D8"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p>
    <w:p w14:paraId="3F736D43" w14:textId="77777777" w:rsidR="00C11F64" w:rsidRPr="00C11F64" w:rsidRDefault="00C11F64" w:rsidP="00C11F64">
      <w:pPr>
        <w:pStyle w:val="Heading3"/>
        <w:rPr>
          <w:rFonts w:ascii="Times New Roman" w:hAnsi="Times New Roman" w:cs="Times New Roman"/>
          <w:color w:val="2E2F30"/>
        </w:rPr>
      </w:pPr>
      <w:r w:rsidRPr="00C11F64">
        <w:rPr>
          <w:rFonts w:ascii="Times New Roman" w:hAnsi="Times New Roman" w:cs="Times New Roman"/>
          <w:color w:val="2E2F30"/>
        </w:rPr>
        <w:t>Third Normal Form (3NF)</w:t>
      </w:r>
    </w:p>
    <w:p w14:paraId="4A33801A" w14:textId="77777777" w:rsidR="00C11F64" w:rsidRPr="00C11F64" w:rsidRDefault="00C11F64" w:rsidP="00C11F64">
      <w:pPr>
        <w:pStyle w:val="Heading4"/>
        <w:rPr>
          <w:rFonts w:ascii="Times New Roman" w:hAnsi="Times New Roman" w:cs="Times New Roman"/>
          <w:i w:val="0"/>
          <w:iCs w:val="0"/>
          <w:color w:val="2E2F30"/>
          <w:sz w:val="24"/>
          <w:szCs w:val="24"/>
        </w:rPr>
      </w:pPr>
      <w:r w:rsidRPr="00C11F64">
        <w:rPr>
          <w:rFonts w:ascii="Times New Roman" w:hAnsi="Times New Roman" w:cs="Times New Roman"/>
          <w:i w:val="0"/>
          <w:iCs w:val="0"/>
          <w:color w:val="2E2F30"/>
          <w:sz w:val="24"/>
          <w:szCs w:val="24"/>
        </w:rPr>
        <w:t>3NF Rules</w:t>
      </w:r>
    </w:p>
    <w:p w14:paraId="34C63A57" w14:textId="77777777" w:rsidR="00C11F64" w:rsidRPr="00C11F64" w:rsidRDefault="00C11F64" w:rsidP="00C11F64">
      <w:pPr>
        <w:pStyle w:val="f7g24p0"/>
        <w:numPr>
          <w:ilvl w:val="0"/>
          <w:numId w:val="37"/>
        </w:numPr>
        <w:spacing w:before="0" w:beforeAutospacing="0" w:after="0" w:afterAutospacing="0"/>
        <w:rPr>
          <w:color w:val="2E2F30"/>
        </w:rPr>
      </w:pPr>
      <w:r w:rsidRPr="00C11F64">
        <w:rPr>
          <w:color w:val="2E2F30"/>
        </w:rPr>
        <w:t>Must be in 2NF.</w:t>
      </w:r>
    </w:p>
    <w:p w14:paraId="33B8EDBA" w14:textId="77777777" w:rsidR="00C11F64" w:rsidRPr="00C11F64" w:rsidRDefault="00C11F64" w:rsidP="00C11F64">
      <w:pPr>
        <w:pStyle w:val="f7g24p0"/>
        <w:numPr>
          <w:ilvl w:val="0"/>
          <w:numId w:val="37"/>
        </w:numPr>
        <w:spacing w:after="0" w:afterAutospacing="0"/>
        <w:rPr>
          <w:color w:val="2E2F30"/>
        </w:rPr>
      </w:pPr>
      <w:r w:rsidRPr="00C11F64">
        <w:rPr>
          <w:color w:val="2E2F30"/>
        </w:rPr>
        <w:t>Eliminate transitive dependencies (non-key attributes should not depend on other non-key attributes).</w:t>
      </w:r>
    </w:p>
    <w:p w14:paraId="5884D568" w14:textId="77777777" w:rsidR="00C11F64" w:rsidRPr="00C11F64" w:rsidRDefault="00C11F64" w:rsidP="00C11F64">
      <w:pPr>
        <w:pStyle w:val="Heading4"/>
        <w:rPr>
          <w:rFonts w:ascii="Times New Roman" w:hAnsi="Times New Roman" w:cs="Times New Roman"/>
          <w:i w:val="0"/>
          <w:iCs w:val="0"/>
          <w:color w:val="2E2F30"/>
          <w:sz w:val="24"/>
          <w:szCs w:val="24"/>
        </w:rPr>
      </w:pPr>
      <w:r w:rsidRPr="00C11F64">
        <w:rPr>
          <w:rFonts w:ascii="Times New Roman" w:hAnsi="Times New Roman" w:cs="Times New Roman"/>
          <w:i w:val="0"/>
          <w:iCs w:val="0"/>
          <w:color w:val="2E2F30"/>
          <w:sz w:val="24"/>
          <w:szCs w:val="24"/>
        </w:rPr>
        <w:t>3NF Analysis &amp; Adjustments</w:t>
      </w:r>
    </w:p>
    <w:p w14:paraId="7AFBD2A4" w14:textId="74CAC268" w:rsidR="00C11F64" w:rsidRDefault="00C11F64" w:rsidP="00C11F64">
      <w:pPr>
        <w:pStyle w:val="f7g24p0"/>
        <w:numPr>
          <w:ilvl w:val="0"/>
          <w:numId w:val="38"/>
        </w:numPr>
        <w:spacing w:before="0" w:beforeAutospacing="0" w:after="0" w:afterAutospacing="0"/>
        <w:rPr>
          <w:color w:val="2E2F30"/>
        </w:rPr>
      </w:pPr>
      <w:r w:rsidRPr="00C11F64">
        <w:rPr>
          <w:rStyle w:val="Strong"/>
          <w:color w:val="2E2F30"/>
        </w:rPr>
        <w:t>All tables after 2NF</w:t>
      </w:r>
      <w:r w:rsidRPr="00C11F64">
        <w:rPr>
          <w:color w:val="2E2F30"/>
        </w:rPr>
        <w:t>: No transitive dependencies remain, as all non-key attributes depend only on the primary key.</w:t>
      </w:r>
    </w:p>
    <w:p w14:paraId="14D9B4E5" w14:textId="77777777" w:rsidR="00C11F64" w:rsidRPr="00C11F64" w:rsidRDefault="00C11F64" w:rsidP="00C11F64">
      <w:pPr>
        <w:pStyle w:val="f7g24p0"/>
        <w:spacing w:before="0" w:beforeAutospacing="0" w:after="0" w:afterAutospacing="0"/>
        <w:rPr>
          <w:color w:val="2E2F30"/>
        </w:rPr>
      </w:pPr>
    </w:p>
    <w:tbl>
      <w:tblPr>
        <w:tblpPr w:leftFromText="180" w:rightFromText="180" w:vertAnchor="text" w:horzAnchor="page" w:tblpX="944" w:tblpY="581"/>
        <w:tblW w:w="10942" w:type="dxa"/>
        <w:tblCellMar>
          <w:left w:w="0" w:type="dxa"/>
          <w:right w:w="0" w:type="dxa"/>
        </w:tblCellMar>
        <w:tblLook w:val="04A0" w:firstRow="1" w:lastRow="0" w:firstColumn="1" w:lastColumn="0" w:noHBand="0" w:noVBand="1"/>
      </w:tblPr>
      <w:tblGrid>
        <w:gridCol w:w="1785"/>
        <w:gridCol w:w="1934"/>
        <w:gridCol w:w="7223"/>
      </w:tblGrid>
      <w:tr w:rsidR="00C11F64" w:rsidRPr="00C11F64" w14:paraId="015EEB33"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E8A804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Table</w:t>
            </w:r>
          </w:p>
        </w:tc>
        <w:tc>
          <w:tcPr>
            <w:tcW w:w="1934"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267265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Primary Key</w:t>
            </w:r>
          </w:p>
        </w:tc>
        <w:tc>
          <w:tcPr>
            <w:tcW w:w="7223"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A37951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Key Attributes (Final)</w:t>
            </w:r>
          </w:p>
        </w:tc>
      </w:tr>
      <w:tr w:rsidR="00C11F64" w:rsidRPr="00C11F64" w14:paraId="29112D93" w14:textId="77777777" w:rsidTr="00C11F64">
        <w:trPr>
          <w:trHeight w:val="177"/>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171A93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Patient</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758AD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PatientID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5BE94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FullName, Gender, Phone, Email, City</w:t>
            </w:r>
          </w:p>
        </w:tc>
      </w:tr>
      <w:tr w:rsidR="00C11F64" w:rsidRPr="00C11F64" w14:paraId="293B96D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30E1FA5"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Doctor</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E0BC1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DoctorID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9D365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FullName, Specialty, Phone, Email, ClinicID</w:t>
            </w:r>
          </w:p>
        </w:tc>
      </w:tr>
      <w:tr w:rsidR="00C11F64" w:rsidRPr="00C11F64" w14:paraId="445A2AA9"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E16255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Clinic</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2A09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ClinicID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F8A18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ClinicName, City, Address</w:t>
            </w:r>
          </w:p>
        </w:tc>
      </w:tr>
      <w:tr w:rsidR="00C11F64" w:rsidRPr="00C11F64" w14:paraId="1F79B797"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223751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Appointment</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4F586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FE7275"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PatientID, DoctorID, ClinicID, Date, StartTime, EndTime, Status</w:t>
            </w:r>
          </w:p>
        </w:tc>
      </w:tr>
      <w:tr w:rsidR="00C11F64" w:rsidRPr="00C11F64" w14:paraId="1EF2815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B84E17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Prescription</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CA624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PrescriptionID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28312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 MedicineID, IssueDate</w:t>
            </w:r>
          </w:p>
        </w:tc>
      </w:tr>
      <w:tr w:rsidR="00C11F64" w:rsidRPr="00C11F64" w14:paraId="5421E1C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8585D6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Medicine</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3920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MedicineID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06FCE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MedicineName, Type, Description</w:t>
            </w:r>
          </w:p>
        </w:tc>
      </w:tr>
      <w:tr w:rsidR="00C11F64" w:rsidRPr="00C11F64" w14:paraId="58A8286A"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2DF1BF5"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Inventory</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40543B"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InventoryID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EC2730"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ClinicID, MedicineID, Quantity, ExpiryDate</w:t>
            </w:r>
          </w:p>
        </w:tc>
      </w:tr>
      <w:tr w:rsidR="00C11F64" w:rsidRPr="00C11F64" w14:paraId="79A38C6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6234B6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Billing</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100FD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BillID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3CCD7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 Amount, BillDate</w:t>
            </w:r>
          </w:p>
        </w:tc>
      </w:tr>
      <w:tr w:rsidR="00C11F64" w:rsidRPr="00C11F64" w14:paraId="6874285E"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24DFF0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User</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3E28A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UserID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AB735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Username, Password, RoleID</w:t>
            </w:r>
          </w:p>
        </w:tc>
      </w:tr>
      <w:tr w:rsidR="00C11F64" w:rsidRPr="00C11F64" w14:paraId="1CB2DB32"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B3D899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Role</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D4783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RoleID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13BFD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RoleName, RoleDescription</w:t>
            </w:r>
          </w:p>
        </w:tc>
      </w:tr>
    </w:tbl>
    <w:p w14:paraId="29CCD1F2" w14:textId="77CA2301" w:rsidR="00C11F64" w:rsidRPr="00C11F64" w:rsidRDefault="00C11F64" w:rsidP="00C11F64">
      <w:pPr>
        <w:rPr>
          <w:rFonts w:ascii="Times New Roman" w:hAnsi="Times New Roman" w:cs="Times New Roman"/>
          <w:color w:val="auto"/>
          <w:sz w:val="24"/>
          <w:szCs w:val="24"/>
        </w:rPr>
      </w:pPr>
      <w:r w:rsidRPr="00C11F64">
        <w:rPr>
          <w:rStyle w:val="Strong"/>
          <w:rFonts w:ascii="Times New Roman" w:hAnsi="Times New Roman" w:cs="Times New Roman"/>
          <w:color w:val="2E2F30"/>
          <w:sz w:val="24"/>
          <w:szCs w:val="24"/>
        </w:rPr>
        <w:t>Final 3NF Table Structure</w:t>
      </w:r>
      <w:r w:rsidRPr="00C11F64">
        <w:rPr>
          <w:color w:val="auto"/>
        </w:rPr>
        <w:t>:</w:t>
      </w:r>
    </w:p>
    <w:p w14:paraId="59FCF693" w14:textId="77777777" w:rsidR="00C11F64" w:rsidRDefault="00C11F64" w:rsidP="00C11F64">
      <w:pPr>
        <w:pStyle w:val="Heading3"/>
        <w:rPr>
          <w:rFonts w:ascii="Segoe UI" w:hAnsi="Segoe UI" w:cs="Segoe UI"/>
          <w:color w:val="2E2F30"/>
        </w:rPr>
      </w:pPr>
    </w:p>
    <w:p w14:paraId="252F0E3E" w14:textId="3D243999" w:rsidR="00C11F64" w:rsidRPr="00C11F64" w:rsidRDefault="00C11F64" w:rsidP="00C11F64">
      <w:pPr>
        <w:pStyle w:val="Heading3"/>
        <w:rPr>
          <w:rFonts w:ascii="Times New Roman" w:hAnsi="Times New Roman" w:cs="Times New Roman"/>
          <w:color w:val="2E2F30"/>
          <w:sz w:val="28"/>
          <w:szCs w:val="28"/>
        </w:rPr>
      </w:pPr>
      <w:r w:rsidRPr="00C11F64">
        <w:rPr>
          <w:rFonts w:ascii="Times New Roman" w:hAnsi="Times New Roman" w:cs="Times New Roman"/>
          <w:color w:val="2E2F30"/>
          <w:sz w:val="28"/>
          <w:szCs w:val="28"/>
        </w:rPr>
        <w:t>Final Relational Schema</w:t>
      </w:r>
      <w:r>
        <w:rPr>
          <w:rFonts w:ascii="Times New Roman" w:hAnsi="Times New Roman" w:cs="Times New Roman"/>
          <w:color w:val="2E2F30"/>
          <w:sz w:val="28"/>
          <w:szCs w:val="28"/>
        </w:rPr>
        <w:t>:</w:t>
      </w:r>
    </w:p>
    <w:p w14:paraId="19421ECB" w14:textId="77777777" w:rsidR="00C11F64" w:rsidRPr="00C11F64" w:rsidRDefault="00C11F64" w:rsidP="00C11F64">
      <w:pPr>
        <w:pStyle w:val="Heading4"/>
        <w:rPr>
          <w:rFonts w:ascii="Times New Roman" w:hAnsi="Times New Roman" w:cs="Times New Roman"/>
          <w:i w:val="0"/>
          <w:iCs w:val="0"/>
          <w:color w:val="2E2F30"/>
          <w:sz w:val="21"/>
          <w:szCs w:val="21"/>
        </w:rPr>
      </w:pPr>
      <w:r w:rsidRPr="00C11F64">
        <w:rPr>
          <w:rFonts w:ascii="Times New Roman" w:hAnsi="Times New Roman" w:cs="Times New Roman"/>
          <w:i w:val="0"/>
          <w:iCs w:val="0"/>
          <w:color w:val="2E2F30"/>
          <w:sz w:val="21"/>
          <w:szCs w:val="21"/>
        </w:rPr>
        <w:t>Entity Relationships</w:t>
      </w:r>
    </w:p>
    <w:p w14:paraId="18A4030D" w14:textId="77777777" w:rsidR="00C11F64" w:rsidRDefault="00C11F64" w:rsidP="00C11F64">
      <w:pPr>
        <w:pStyle w:val="f7g24p0"/>
        <w:numPr>
          <w:ilvl w:val="0"/>
          <w:numId w:val="39"/>
        </w:numPr>
        <w:spacing w:before="0" w:beforeAutospacing="0" w:after="0" w:afterAutospacing="0"/>
        <w:rPr>
          <w:rFonts w:ascii="Segoe UI" w:hAnsi="Segoe UI" w:cs="Segoe UI"/>
          <w:color w:val="2E2F30"/>
        </w:rPr>
      </w:pPr>
      <w:r>
        <w:rPr>
          <w:rStyle w:val="Strong"/>
          <w:rFonts w:ascii="Segoe UI" w:hAnsi="Segoe UI" w:cs="Segoe UI"/>
          <w:color w:val="2E2F30"/>
        </w:rPr>
        <w:t>Patient</w:t>
      </w:r>
      <w:r>
        <w:rPr>
          <w:rFonts w:ascii="Segoe UI" w:hAnsi="Segoe UI" w:cs="Segoe UI"/>
          <w:color w:val="2E2F30"/>
        </w:rPr>
        <w:t> (1) — (N) </w:t>
      </w:r>
      <w:r>
        <w:rPr>
          <w:rStyle w:val="Strong"/>
          <w:rFonts w:ascii="Segoe UI" w:hAnsi="Segoe UI" w:cs="Segoe UI"/>
          <w:color w:val="2E2F30"/>
        </w:rPr>
        <w:t>Appointment</w:t>
      </w:r>
    </w:p>
    <w:p w14:paraId="6715D121"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Doctor</w:t>
      </w:r>
      <w:r>
        <w:rPr>
          <w:rFonts w:ascii="Segoe UI" w:hAnsi="Segoe UI" w:cs="Segoe UI"/>
          <w:color w:val="2E2F30"/>
        </w:rPr>
        <w:t> (1) — (N) </w:t>
      </w:r>
      <w:r>
        <w:rPr>
          <w:rStyle w:val="Strong"/>
          <w:rFonts w:ascii="Segoe UI" w:hAnsi="Segoe UI" w:cs="Segoe UI"/>
          <w:color w:val="2E2F30"/>
        </w:rPr>
        <w:t>Appointment</w:t>
      </w:r>
    </w:p>
    <w:p w14:paraId="4B04BCCC"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Clinic</w:t>
      </w:r>
      <w:r>
        <w:rPr>
          <w:rFonts w:ascii="Segoe UI" w:hAnsi="Segoe UI" w:cs="Segoe UI"/>
          <w:color w:val="2E2F30"/>
        </w:rPr>
        <w:t> (1) — (N) </w:t>
      </w:r>
      <w:r>
        <w:rPr>
          <w:rStyle w:val="Strong"/>
          <w:rFonts w:ascii="Segoe UI" w:hAnsi="Segoe UI" w:cs="Segoe UI"/>
          <w:color w:val="2E2F30"/>
        </w:rPr>
        <w:t>Doctor</w:t>
      </w:r>
    </w:p>
    <w:p w14:paraId="0FCBC7D6"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Appointment</w:t>
      </w:r>
      <w:r>
        <w:rPr>
          <w:rFonts w:ascii="Segoe UI" w:hAnsi="Segoe UI" w:cs="Segoe UI"/>
          <w:color w:val="2E2F30"/>
        </w:rPr>
        <w:t> (1) — (1) </w:t>
      </w:r>
      <w:r>
        <w:rPr>
          <w:rStyle w:val="Strong"/>
          <w:rFonts w:ascii="Segoe UI" w:hAnsi="Segoe UI" w:cs="Segoe UI"/>
          <w:color w:val="2E2F30"/>
        </w:rPr>
        <w:t>Prescription</w:t>
      </w:r>
    </w:p>
    <w:p w14:paraId="17BE1B89"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Clinic</w:t>
      </w:r>
      <w:r>
        <w:rPr>
          <w:rFonts w:ascii="Segoe UI" w:hAnsi="Segoe UI" w:cs="Segoe UI"/>
          <w:color w:val="2E2F30"/>
        </w:rPr>
        <w:t> (1) — (N) </w:t>
      </w:r>
      <w:r>
        <w:rPr>
          <w:rStyle w:val="Strong"/>
          <w:rFonts w:ascii="Segoe UI" w:hAnsi="Segoe UI" w:cs="Segoe UI"/>
          <w:color w:val="2E2F30"/>
        </w:rPr>
        <w:t>Inventory</w:t>
      </w:r>
    </w:p>
    <w:p w14:paraId="7333127C"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Medicine</w:t>
      </w:r>
      <w:r>
        <w:rPr>
          <w:rFonts w:ascii="Segoe UI" w:hAnsi="Segoe UI" w:cs="Segoe UI"/>
          <w:color w:val="2E2F30"/>
        </w:rPr>
        <w:t> (1) — (N) </w:t>
      </w:r>
      <w:r>
        <w:rPr>
          <w:rStyle w:val="Strong"/>
          <w:rFonts w:ascii="Segoe UI" w:hAnsi="Segoe UI" w:cs="Segoe UI"/>
          <w:color w:val="2E2F30"/>
        </w:rPr>
        <w:t>Inventory</w:t>
      </w:r>
    </w:p>
    <w:p w14:paraId="09591656"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Appointment</w:t>
      </w:r>
      <w:r>
        <w:rPr>
          <w:rFonts w:ascii="Segoe UI" w:hAnsi="Segoe UI" w:cs="Segoe UI"/>
          <w:color w:val="2E2F30"/>
        </w:rPr>
        <w:t> (1) — (1) </w:t>
      </w:r>
      <w:r>
        <w:rPr>
          <w:rStyle w:val="Strong"/>
          <w:rFonts w:ascii="Segoe UI" w:hAnsi="Segoe UI" w:cs="Segoe UI"/>
          <w:color w:val="2E2F30"/>
        </w:rPr>
        <w:t>Billing</w:t>
      </w:r>
    </w:p>
    <w:p w14:paraId="5D26EF7D" w14:textId="49976153" w:rsidR="00973928" w:rsidRPr="00AB248D" w:rsidRDefault="00C11F64" w:rsidP="00AB248D">
      <w:pPr>
        <w:pStyle w:val="f7g24p0"/>
        <w:numPr>
          <w:ilvl w:val="0"/>
          <w:numId w:val="39"/>
        </w:numPr>
        <w:spacing w:before="0" w:after="0" w:afterAutospacing="0"/>
        <w:rPr>
          <w:rStyle w:val="Strong"/>
          <w:rFonts w:ascii="Segoe UI" w:hAnsi="Segoe UI" w:cs="Segoe UI"/>
          <w:b w:val="0"/>
          <w:bCs w:val="0"/>
          <w:color w:val="2E2F30"/>
          <w:rtl/>
        </w:rPr>
      </w:pPr>
      <w:r>
        <w:rPr>
          <w:rStyle w:val="Strong"/>
          <w:rFonts w:ascii="Segoe UI" w:hAnsi="Segoe UI" w:cs="Segoe UI"/>
          <w:color w:val="2E2F30"/>
        </w:rPr>
        <w:t>User</w:t>
      </w:r>
      <w:r>
        <w:rPr>
          <w:rFonts w:ascii="Segoe UI" w:hAnsi="Segoe UI" w:cs="Segoe UI"/>
          <w:color w:val="2E2F30"/>
        </w:rPr>
        <w:t> (N) — (1) </w:t>
      </w:r>
      <w:r>
        <w:rPr>
          <w:rStyle w:val="Strong"/>
          <w:rFonts w:ascii="Segoe UI" w:hAnsi="Segoe UI" w:cs="Segoe UI"/>
          <w:color w:val="2E2F30"/>
        </w:rPr>
        <w:t>Role</w:t>
      </w:r>
    </w:p>
    <w:p w14:paraId="0A05F169" w14:textId="39EBA7E0"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 xml:space="preserve"> Roles Table</w:t>
      </w:r>
    </w:p>
    <w:p w14:paraId="210AECAA"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Role (</w:t>
      </w:r>
    </w:p>
    <w:p w14:paraId="3B25ECFB" w14:textId="531B64A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RoleID INT PRIMARY KEY,                </w:t>
      </w:r>
    </w:p>
    <w:p w14:paraId="39012E01" w14:textId="0395CA4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RoleName VARCHAR(50),                  </w:t>
      </w:r>
    </w:p>
    <w:p w14:paraId="7D4EA783" w14:textId="3B68722A"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RoleDescription VARCHAR(2</w:t>
      </w:r>
      <w:r w:rsidR="00B41CE4">
        <w:rPr>
          <w:rFonts w:ascii="Segoe UI" w:hAnsi="Segoe UI" w:cs="Segoe UI"/>
          <w:color w:val="2E2F30"/>
        </w:rPr>
        <w:t>00</w:t>
      </w:r>
      <w:r w:rsidRPr="00973928">
        <w:rPr>
          <w:rFonts w:ascii="Segoe UI" w:hAnsi="Segoe UI" w:cs="Segoe UI"/>
          <w:color w:val="2E2F30"/>
        </w:rPr>
        <w:t xml:space="preserve">)       </w:t>
      </w:r>
    </w:p>
    <w:p w14:paraId="57118300" w14:textId="2FA1F52F"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0C847AA5"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Role (RoleID, RoleName, RoleDescription) VALUES</w:t>
      </w:r>
    </w:p>
    <w:p w14:paraId="5161B394"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(1, 'Admin', 'Has full access to all system '),</w:t>
      </w:r>
    </w:p>
    <w:p w14:paraId="2C3311FA"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(2, 'Doctor', 'Can manage patients, appointments, and prescriptions'),</w:t>
      </w:r>
    </w:p>
    <w:p w14:paraId="3E457C29"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(3, 'Receptionist', 'Can manage appointments'),</w:t>
      </w:r>
    </w:p>
    <w:p w14:paraId="0AB910A8"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(4, 'Pharmacist', 'Can manage medicine inventory and prescriptions'),</w:t>
      </w:r>
    </w:p>
    <w:p w14:paraId="1C594447" w14:textId="4C41BB12" w:rsidR="00B41CE4" w:rsidRDefault="00B41CE4" w:rsidP="00AB248D">
      <w:pPr>
        <w:pStyle w:val="f7g24p0"/>
        <w:spacing w:before="0" w:after="0" w:afterAutospacing="0"/>
        <w:rPr>
          <w:rFonts w:ascii="Segoe UI" w:hAnsi="Segoe UI" w:cs="Segoe UI"/>
          <w:color w:val="2E2F30"/>
        </w:rPr>
      </w:pPr>
      <w:r w:rsidRPr="00B41CE4">
        <w:rPr>
          <w:rFonts w:ascii="Segoe UI" w:hAnsi="Segoe UI" w:cs="Segoe UI"/>
          <w:color w:val="2E2F30"/>
        </w:rPr>
        <w:t>(5, 'Patient', 'Can view own appointments and medical records');</w:t>
      </w:r>
    </w:p>
    <w:p w14:paraId="2C0C45AC" w14:textId="77777777" w:rsidR="00AB248D" w:rsidRDefault="00AB248D" w:rsidP="00AB248D">
      <w:pPr>
        <w:pStyle w:val="f7g24p0"/>
        <w:spacing w:before="0" w:after="0" w:afterAutospacing="0"/>
        <w:rPr>
          <w:rFonts w:ascii="Segoe UI" w:hAnsi="Segoe UI" w:cs="Segoe UI"/>
          <w:color w:val="2E2F30"/>
          <w:rtl/>
        </w:rPr>
      </w:pPr>
    </w:p>
    <w:p w14:paraId="140A097E" w14:textId="541350AD" w:rsidR="00973928" w:rsidRDefault="00973928" w:rsidP="00973928">
      <w:pPr>
        <w:pStyle w:val="f7g24p0"/>
        <w:spacing w:before="0" w:after="0" w:afterAutospacing="0"/>
        <w:rPr>
          <w:rFonts w:ascii="Segoe UI" w:hAnsi="Segoe UI" w:cs="Segoe UI"/>
          <w:b/>
          <w:bCs/>
          <w:color w:val="2E2F30"/>
          <w:rtl/>
          <w:lang w:val="en-US"/>
        </w:rPr>
      </w:pPr>
      <w:r w:rsidRPr="00973928">
        <w:rPr>
          <w:rFonts w:ascii="Segoe UI" w:hAnsi="Segoe UI" w:cs="Segoe UI"/>
          <w:b/>
          <w:bCs/>
          <w:color w:val="2E2F30"/>
          <w:lang w:val="en-US"/>
        </w:rPr>
        <w:t>Users Table</w:t>
      </w:r>
    </w:p>
    <w:p w14:paraId="74CB7709"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UserAccount (</w:t>
      </w:r>
    </w:p>
    <w:p w14:paraId="3CA280FE" w14:textId="7A13CA75"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UserID INT PRIMARY KEY,               </w:t>
      </w:r>
    </w:p>
    <w:p w14:paraId="413B5954" w14:textId="2C1BF314"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Username VARCHAR(50) UNIQUE,           </w:t>
      </w:r>
    </w:p>
    <w:p w14:paraId="1CDEC92E" w14:textId="47EE745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Password VARCHAR(2</w:t>
      </w:r>
      <w:r w:rsidR="00FC08B4">
        <w:rPr>
          <w:rFonts w:ascii="Segoe UI" w:hAnsi="Segoe UI" w:cs="Segoe UI"/>
          <w:color w:val="2E2F30"/>
        </w:rPr>
        <w:t>00</w:t>
      </w:r>
      <w:r w:rsidRPr="00973928">
        <w:rPr>
          <w:rFonts w:ascii="Segoe UI" w:hAnsi="Segoe UI" w:cs="Segoe UI"/>
          <w:color w:val="2E2F30"/>
        </w:rPr>
        <w:t xml:space="preserve">),                </w:t>
      </w:r>
    </w:p>
    <w:p w14:paraId="29D89F23" w14:textId="3A50760B"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RoleID INT,                    </w:t>
      </w:r>
    </w:p>
    <w:p w14:paraId="765DC8BE"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(RoleID) REFERENCES Role(RoleID)</w:t>
      </w:r>
    </w:p>
    <w:p w14:paraId="00841F1D" w14:textId="06EB28B9"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602A9395"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UserAccount (UserID, Username, Password, RoleID) VALUES</w:t>
      </w:r>
    </w:p>
    <w:p w14:paraId="085688C1"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(1, 'admin1', 'adminpass', 1),</w:t>
      </w:r>
    </w:p>
    <w:p w14:paraId="7AC8FC46" w14:textId="1F343BBB"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(2, '</w:t>
      </w:r>
      <w:r>
        <w:rPr>
          <w:rFonts w:ascii="Segoe UI" w:hAnsi="Segoe UI" w:cs="Segoe UI"/>
          <w:color w:val="2E2F30"/>
        </w:rPr>
        <w:t>admin2</w:t>
      </w:r>
      <w:r w:rsidRPr="00B41CE4">
        <w:rPr>
          <w:rFonts w:ascii="Segoe UI" w:hAnsi="Segoe UI" w:cs="Segoe UI"/>
          <w:color w:val="2E2F30"/>
        </w:rPr>
        <w:t>', 'pass123', 2),</w:t>
      </w:r>
    </w:p>
    <w:p w14:paraId="0B82F10F" w14:textId="07B3D9D5"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(3, '</w:t>
      </w:r>
      <w:r>
        <w:rPr>
          <w:rFonts w:ascii="Segoe UI" w:hAnsi="Segoe UI" w:cs="Segoe UI"/>
          <w:color w:val="2E2F30"/>
        </w:rPr>
        <w:t>adman3</w:t>
      </w:r>
      <w:r w:rsidRPr="00B41CE4">
        <w:rPr>
          <w:rFonts w:ascii="Segoe UI" w:hAnsi="Segoe UI" w:cs="Segoe UI"/>
          <w:color w:val="2E2F30"/>
        </w:rPr>
        <w:t>', 'pass123', 2),</w:t>
      </w:r>
    </w:p>
    <w:p w14:paraId="39668805" w14:textId="472E906A"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(4, '</w:t>
      </w:r>
      <w:r>
        <w:rPr>
          <w:rFonts w:ascii="Segoe UI" w:hAnsi="Segoe UI" w:cs="Segoe UI"/>
          <w:color w:val="2E2F30"/>
        </w:rPr>
        <w:t>adman4</w:t>
      </w:r>
      <w:r w:rsidRPr="00B41CE4">
        <w:rPr>
          <w:rFonts w:ascii="Segoe UI" w:hAnsi="Segoe UI" w:cs="Segoe UI"/>
          <w:color w:val="2E2F30"/>
        </w:rPr>
        <w:t>', 'receppass', 3),</w:t>
      </w:r>
    </w:p>
    <w:p w14:paraId="2D7CEACE" w14:textId="4F304001"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(5, '</w:t>
      </w:r>
      <w:r>
        <w:rPr>
          <w:rFonts w:ascii="Segoe UI" w:hAnsi="Segoe UI" w:cs="Segoe UI"/>
          <w:color w:val="2E2F30"/>
        </w:rPr>
        <w:t>user5</w:t>
      </w:r>
      <w:r w:rsidRPr="00B41CE4">
        <w:rPr>
          <w:rFonts w:ascii="Segoe UI" w:hAnsi="Segoe UI" w:cs="Segoe UI"/>
          <w:color w:val="2E2F30"/>
        </w:rPr>
        <w:t>', 'pharmapass', 4),</w:t>
      </w:r>
    </w:p>
    <w:p w14:paraId="2C48A326" w14:textId="523FA72D"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(6, '</w:t>
      </w:r>
      <w:r>
        <w:rPr>
          <w:rFonts w:ascii="Segoe UI" w:hAnsi="Segoe UI" w:cs="Segoe UI"/>
          <w:color w:val="2E2F30"/>
        </w:rPr>
        <w:t>user6</w:t>
      </w:r>
      <w:r w:rsidRPr="00B41CE4">
        <w:rPr>
          <w:rFonts w:ascii="Segoe UI" w:hAnsi="Segoe UI" w:cs="Segoe UI"/>
          <w:color w:val="2E2F30"/>
        </w:rPr>
        <w:t>', 'patientpass', 5),</w:t>
      </w:r>
    </w:p>
    <w:p w14:paraId="79A7B920" w14:textId="1F9DE012"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(7, '</w:t>
      </w:r>
      <w:r>
        <w:rPr>
          <w:rFonts w:ascii="Segoe UI" w:hAnsi="Segoe UI" w:cs="Segoe UI"/>
          <w:color w:val="2E2F30"/>
        </w:rPr>
        <w:t>user7</w:t>
      </w:r>
      <w:r w:rsidR="00FC08B4" w:rsidRPr="00B41CE4">
        <w:rPr>
          <w:rFonts w:ascii="Segoe UI" w:hAnsi="Segoe UI" w:cs="Segoe UI"/>
          <w:color w:val="2E2F30"/>
        </w:rPr>
        <w:t>'</w:t>
      </w:r>
      <w:r w:rsidRPr="00B41CE4">
        <w:rPr>
          <w:rFonts w:ascii="Segoe UI" w:hAnsi="Segoe UI" w:cs="Segoe UI"/>
          <w:color w:val="2E2F30"/>
        </w:rPr>
        <w:t>, 'patientpass', 5),</w:t>
      </w:r>
    </w:p>
    <w:p w14:paraId="3275F60A" w14:textId="216E3E80"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(8, '</w:t>
      </w:r>
      <w:r>
        <w:rPr>
          <w:rFonts w:ascii="Segoe UI" w:hAnsi="Segoe UI" w:cs="Segoe UI"/>
          <w:color w:val="2E2F30"/>
        </w:rPr>
        <w:t>user8</w:t>
      </w:r>
      <w:r w:rsidRPr="00B41CE4">
        <w:rPr>
          <w:rFonts w:ascii="Segoe UI" w:hAnsi="Segoe UI" w:cs="Segoe UI"/>
          <w:color w:val="2E2F30"/>
        </w:rPr>
        <w:t>', 'pass123', 2),</w:t>
      </w:r>
    </w:p>
    <w:p w14:paraId="726CA962" w14:textId="00FA7BBE"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(9, '</w:t>
      </w:r>
      <w:r>
        <w:rPr>
          <w:rFonts w:ascii="Segoe UI" w:hAnsi="Segoe UI" w:cs="Segoe UI"/>
          <w:color w:val="2E2F30"/>
        </w:rPr>
        <w:t>user9</w:t>
      </w:r>
      <w:r w:rsidRPr="00B41CE4">
        <w:rPr>
          <w:rFonts w:ascii="Segoe UI" w:hAnsi="Segoe UI" w:cs="Segoe UI"/>
          <w:color w:val="2E2F30"/>
        </w:rPr>
        <w:t>', 'receppass', 3),</w:t>
      </w:r>
    </w:p>
    <w:p w14:paraId="63878F85" w14:textId="5A10B8C1"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(10, '</w:t>
      </w:r>
      <w:r>
        <w:rPr>
          <w:rFonts w:ascii="Segoe UI" w:hAnsi="Segoe UI" w:cs="Segoe UI"/>
          <w:color w:val="2E2F30"/>
        </w:rPr>
        <w:t>user10</w:t>
      </w:r>
      <w:r w:rsidRPr="00B41CE4">
        <w:rPr>
          <w:rFonts w:ascii="Segoe UI" w:hAnsi="Segoe UI" w:cs="Segoe UI"/>
          <w:color w:val="2E2F30"/>
        </w:rPr>
        <w:t>', 'patientpass', 5);</w:t>
      </w:r>
    </w:p>
    <w:p w14:paraId="7E869CE1" w14:textId="77BB325A" w:rsidR="00973928" w:rsidRPr="00973928" w:rsidRDefault="00973928" w:rsidP="00B41CE4">
      <w:pPr>
        <w:pStyle w:val="f7g24p0"/>
        <w:spacing w:after="0"/>
        <w:rPr>
          <w:rFonts w:ascii="Segoe UI" w:hAnsi="Segoe UI" w:cs="Segoe UI"/>
          <w:b/>
          <w:bCs/>
          <w:color w:val="2E2F30"/>
        </w:rPr>
      </w:pPr>
      <w:r w:rsidRPr="00973928">
        <w:rPr>
          <w:rFonts w:ascii="Segoe UI" w:hAnsi="Segoe UI" w:cs="Segoe UI"/>
          <w:b/>
          <w:bCs/>
          <w:color w:val="2E2F30"/>
        </w:rPr>
        <w:t>Clinics Table</w:t>
      </w:r>
    </w:p>
    <w:p w14:paraId="0D3D5C60"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Clinic (</w:t>
      </w:r>
    </w:p>
    <w:p w14:paraId="060D9370" w14:textId="3C2557B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ClinicID INT PRIMARY KEY,           </w:t>
      </w:r>
    </w:p>
    <w:p w14:paraId="51DDEAE1" w14:textId="247DEC3F"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ClinicName VARCHAR(100),              </w:t>
      </w:r>
    </w:p>
    <w:p w14:paraId="4988A69C" w14:textId="239E6B61"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City VARCHAR(50),                     </w:t>
      </w:r>
    </w:p>
    <w:p w14:paraId="1A6C8597" w14:textId="1AC13D1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Address VARCHAR(255)                  </w:t>
      </w:r>
    </w:p>
    <w:p w14:paraId="1B838ED6" w14:textId="504DC04E"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6A451AE1"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Clinic (ClinicID, ClinicName, City, Address) VALUES</w:t>
      </w:r>
    </w:p>
    <w:p w14:paraId="6E1AFCEC"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(1, 'Riyadh Central Clinic', 'Riyadh', '10 King Fahd St'),</w:t>
      </w:r>
    </w:p>
    <w:p w14:paraId="1C65E8E4"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(2, 'Riyadh Eastside Clinic', 'Riyadh', '22 Olaya St'),</w:t>
      </w:r>
    </w:p>
    <w:p w14:paraId="0CA42FC0"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(3, 'Riyadh Westside Clinic', 'Riyadh', '35 Prince Sultan St'),</w:t>
      </w:r>
    </w:p>
    <w:p w14:paraId="11C87FB7"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(4, 'Jeddah Downtown Clinic', 'Jeddah', '15 Tahlia St'),</w:t>
      </w:r>
    </w:p>
    <w:p w14:paraId="53D85457"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(5, 'Jeddah North Clinic', 'Jeddah', '28 Prince Majed St'),</w:t>
      </w:r>
    </w:p>
    <w:p w14:paraId="2D2864AC"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(6, 'Jeddah South Clinic', 'Jeddah', '40 King Abdulaziz St'),</w:t>
      </w:r>
    </w:p>
    <w:p w14:paraId="01AAF6E0"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(7, 'Al Khobar Central Clinic', 'Al Khobar', '5 Prince Turki St'),</w:t>
      </w:r>
    </w:p>
    <w:p w14:paraId="16CDA16E"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(8, 'Al Khobar East Clinic', 'Al Khobar', '12 King Fahd Rd'),</w:t>
      </w:r>
    </w:p>
    <w:p w14:paraId="69B6B953"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(9, 'Al Khobar West Clinic', 'Al Khobar', '20 Prince Nayef St'),</w:t>
      </w:r>
    </w:p>
    <w:p w14:paraId="2C0A9D43" w14:textId="21F0971F" w:rsidR="00B41CE4" w:rsidRDefault="004370EB" w:rsidP="004370EB">
      <w:pPr>
        <w:pStyle w:val="f7g24p0"/>
        <w:spacing w:before="0" w:after="0" w:afterAutospacing="0"/>
        <w:rPr>
          <w:rFonts w:ascii="Segoe UI" w:hAnsi="Segoe UI" w:cs="Segoe UI"/>
          <w:color w:val="2E2F30"/>
          <w:rtl/>
        </w:rPr>
      </w:pPr>
      <w:r w:rsidRPr="004370EB">
        <w:rPr>
          <w:rFonts w:ascii="Segoe UI" w:hAnsi="Segoe UI" w:cs="Segoe UI"/>
          <w:color w:val="2E2F30"/>
        </w:rPr>
        <w:t>(10, 'Al Khobar Uptown Clinic', 'Al Khobar', '30 King Abdullah St');</w:t>
      </w:r>
    </w:p>
    <w:p w14:paraId="2F728B16" w14:textId="77777777" w:rsidR="004370EB" w:rsidRDefault="004370EB" w:rsidP="004370EB">
      <w:pPr>
        <w:pStyle w:val="f7g24p0"/>
        <w:spacing w:before="0" w:after="0" w:afterAutospacing="0"/>
        <w:rPr>
          <w:rFonts w:ascii="Segoe UI" w:hAnsi="Segoe UI" w:cs="Segoe UI"/>
          <w:color w:val="2E2F30"/>
          <w:rtl/>
        </w:rPr>
      </w:pPr>
    </w:p>
    <w:p w14:paraId="60171031" w14:textId="21664D03"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Patients Table</w:t>
      </w:r>
    </w:p>
    <w:p w14:paraId="6FD51724"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Patient (</w:t>
      </w:r>
    </w:p>
    <w:p w14:paraId="5CE5BD22" w14:textId="5FE4E8C0"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PatientID INT PRIMARY KEY,             </w:t>
      </w:r>
    </w:p>
    <w:p w14:paraId="7495A155" w14:textId="47C2FF8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FullName VARCHAR(100),                </w:t>
      </w:r>
    </w:p>
    <w:p w14:paraId="2B5B2DDF" w14:textId="696DD27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Gender VARCHAR(10),                   </w:t>
      </w:r>
    </w:p>
    <w:p w14:paraId="63FB7E61" w14:textId="0A1950FC"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Phone VARCHAR(20),                    </w:t>
      </w:r>
    </w:p>
    <w:p w14:paraId="422C3C2F" w14:textId="6530E82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Email VARCHAR(100),                    </w:t>
      </w:r>
    </w:p>
    <w:p w14:paraId="360DB4F6" w14:textId="5B2567DF"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City VARCHAR(50)                      </w:t>
      </w:r>
    </w:p>
    <w:p w14:paraId="29C626CE" w14:textId="46E40BB2"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02A27B02" w14:textId="77777777" w:rsidR="00B41CE4" w:rsidRDefault="00B41CE4" w:rsidP="00B41CE4">
      <w:pPr>
        <w:pStyle w:val="f7g24p0"/>
        <w:spacing w:after="0"/>
        <w:rPr>
          <w:rFonts w:ascii="Segoe UI" w:hAnsi="Segoe UI" w:cs="Segoe UI"/>
          <w:color w:val="2E2F30"/>
          <w:rtl/>
        </w:rPr>
      </w:pPr>
      <w:r w:rsidRPr="00B41CE4">
        <w:rPr>
          <w:rFonts w:ascii="Segoe UI" w:hAnsi="Segoe UI" w:cs="Segoe UI"/>
          <w:color w:val="2E2F30"/>
        </w:rPr>
        <w:t>INSERT INTO Patient (PatientID, FullName, Gender, Phone, Email, City) VALUES</w:t>
      </w:r>
    </w:p>
    <w:p w14:paraId="5E4515FE" w14:textId="4BF9E527"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 'Reem Ahmed', 'Female', '5555', 'reem@example.com', 'Riyadh'),</w:t>
      </w:r>
    </w:p>
    <w:p w14:paraId="1B69A198" w14:textId="70825100"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(2, 'Huda Saad', 'Female', '5551', 'huda@example.com', 'Riyadh'),</w:t>
      </w:r>
    </w:p>
    <w:p w14:paraId="3E690269" w14:textId="1051B162"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(3, 'Lama Khalid', 'Female', '5552', 'lama@example.com', 'Al Khobar'),</w:t>
      </w:r>
    </w:p>
    <w:p w14:paraId="5D8E46D7" w14:textId="30B0F8C1"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(4, 'Ahmed Fares', 'Male', '5553', 'ahmed@example.com', 'Al Khobar'),</w:t>
      </w:r>
    </w:p>
    <w:p w14:paraId="364097FF" w14:textId="42C66CA3"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(5, 'Abdullah Mohammed', 'Male', '5554', 'abdullah@example.com', 'Al Khobar'),</w:t>
      </w:r>
    </w:p>
    <w:p w14:paraId="6713EF12" w14:textId="7A41761C"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(6, 'Hadi Fahad', 'Male', '5556', 'hadi@example.com', 'Jeddah'),</w:t>
      </w:r>
    </w:p>
    <w:p w14:paraId="02C772CA" w14:textId="49CA4855"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(7, 'Sara Mohammed', 'Female', '5557', 'sara@example.com', 'Jeddah'),</w:t>
      </w:r>
    </w:p>
    <w:p w14:paraId="388B5C6A" w14:textId="0A47994F"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(8, 'Maryam </w:t>
      </w:r>
      <w:r>
        <w:rPr>
          <w:rFonts w:ascii="Segoe UI" w:hAnsi="Segoe UI" w:cs="Segoe UI"/>
          <w:color w:val="2E2F30"/>
        </w:rPr>
        <w:t>Yousif</w:t>
      </w:r>
      <w:r w:rsidRPr="005C1F55">
        <w:rPr>
          <w:rFonts w:ascii="Segoe UI" w:hAnsi="Segoe UI" w:cs="Segoe UI"/>
          <w:color w:val="2E2F30"/>
        </w:rPr>
        <w:t>', 'Female', '5558', 'maryam@example.com', 'Al Khobar'),</w:t>
      </w:r>
    </w:p>
    <w:p w14:paraId="55652EB8" w14:textId="0A956DF5"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(9, 'Dima Abdullah', 'Female', '5559', 'dima@example.com', 'Al Khobar'),</w:t>
      </w:r>
    </w:p>
    <w:p w14:paraId="14461947" w14:textId="59467A28" w:rsidR="005C1F55" w:rsidRPr="00B41CE4" w:rsidRDefault="005C1F55" w:rsidP="005C1F55">
      <w:pPr>
        <w:pStyle w:val="f7g24p0"/>
        <w:spacing w:after="0"/>
        <w:rPr>
          <w:rFonts w:ascii="Segoe UI" w:hAnsi="Segoe UI" w:cs="Segoe UI"/>
          <w:color w:val="2E2F30"/>
        </w:rPr>
      </w:pPr>
      <w:r w:rsidRPr="005C1F55">
        <w:rPr>
          <w:rFonts w:ascii="Segoe UI" w:hAnsi="Segoe UI" w:cs="Segoe UI"/>
          <w:color w:val="2E2F30"/>
        </w:rPr>
        <w:t>(10, 'Noura Abdulrahman', 'Female', '5510', 'noura@example.com', 'Al Khobar');</w:t>
      </w:r>
    </w:p>
    <w:p w14:paraId="177615CD" w14:textId="26860E0A"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Doctors Table</w:t>
      </w:r>
    </w:p>
    <w:p w14:paraId="282F1830"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Doctor (</w:t>
      </w:r>
    </w:p>
    <w:p w14:paraId="31BFC48D" w14:textId="68A8126D"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DoctorID INT PRIMARY KEY,             </w:t>
      </w:r>
    </w:p>
    <w:p w14:paraId="24E42A45" w14:textId="2980EDB4"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FullName VARCHAR(100),                </w:t>
      </w:r>
    </w:p>
    <w:p w14:paraId="603652C2" w14:textId="40F38BF9"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Specialty VARCHAR(100),               </w:t>
      </w:r>
    </w:p>
    <w:p w14:paraId="1F11D770" w14:textId="4B391FF4"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Phone VARCHAR(20),                    </w:t>
      </w:r>
    </w:p>
    <w:p w14:paraId="0A8299F0" w14:textId="7AD95D0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Email VARCHAR(100),                   </w:t>
      </w:r>
    </w:p>
    <w:p w14:paraId="4F585325" w14:textId="2DB43CB6"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ClinicID INT,                         </w:t>
      </w:r>
    </w:p>
    <w:p w14:paraId="0A7A8CCF"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(ClinicID) REFERENCES Clinic(ClinicID)</w:t>
      </w:r>
    </w:p>
    <w:p w14:paraId="1E3F2B05" w14:textId="1A7896ED"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2160FFFB"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Doctor (DoctorID, FullName, Specialty, Phone, Email, ClinicID) VALUES</w:t>
      </w:r>
    </w:p>
    <w:p w14:paraId="12D3378C" w14:textId="20F8B8B3"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(101, 'Dr. Khaled Mansour', 'Cardiology', '</w:t>
      </w:r>
      <w:r>
        <w:rPr>
          <w:rFonts w:ascii="Segoe UI" w:hAnsi="Segoe UI" w:cs="Segoe UI"/>
          <w:color w:val="2E2F30"/>
        </w:rPr>
        <w:t>600000001</w:t>
      </w:r>
      <w:r w:rsidRPr="005C1F55">
        <w:rPr>
          <w:rFonts w:ascii="Segoe UI" w:hAnsi="Segoe UI" w:cs="Segoe UI"/>
          <w:color w:val="2E2F30"/>
        </w:rPr>
        <w:t>', 'khaled@example.com', 1),</w:t>
      </w:r>
    </w:p>
    <w:p w14:paraId="4C06B300" w14:textId="25C8F349"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(102, 'Dr. Lina </w:t>
      </w:r>
      <w:r>
        <w:rPr>
          <w:rFonts w:ascii="Segoe UI" w:hAnsi="Segoe UI" w:cs="Segoe UI"/>
          <w:color w:val="2E2F30"/>
        </w:rPr>
        <w:t>Luay</w:t>
      </w:r>
      <w:r w:rsidRPr="005C1F55">
        <w:rPr>
          <w:rFonts w:ascii="Segoe UI" w:hAnsi="Segoe UI" w:cs="Segoe UI"/>
          <w:color w:val="2E2F30"/>
        </w:rPr>
        <w:t>', 'Dermatology', '</w:t>
      </w:r>
      <w:r>
        <w:rPr>
          <w:rFonts w:ascii="Segoe UI" w:hAnsi="Segoe UI" w:cs="Segoe UI"/>
          <w:color w:val="2E2F30"/>
        </w:rPr>
        <w:t>600000002</w:t>
      </w:r>
      <w:r w:rsidRPr="005C1F55">
        <w:rPr>
          <w:rFonts w:ascii="Segoe UI" w:hAnsi="Segoe UI" w:cs="Segoe UI"/>
          <w:color w:val="2E2F30"/>
        </w:rPr>
        <w:t>', 'lina@example.com', 2),</w:t>
      </w:r>
    </w:p>
    <w:p w14:paraId="380DE93B" w14:textId="160D2A16"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(103, 'Dr. Faisal </w:t>
      </w:r>
      <w:r>
        <w:rPr>
          <w:rFonts w:ascii="Segoe UI" w:hAnsi="Segoe UI" w:cs="Segoe UI"/>
          <w:color w:val="2E2F30"/>
        </w:rPr>
        <w:t>Salah</w:t>
      </w:r>
      <w:r w:rsidRPr="005C1F55">
        <w:rPr>
          <w:rFonts w:ascii="Segoe UI" w:hAnsi="Segoe UI" w:cs="Segoe UI"/>
          <w:color w:val="2E2F30"/>
        </w:rPr>
        <w:t>', 'Pediatrics', '600</w:t>
      </w:r>
      <w:r>
        <w:rPr>
          <w:rFonts w:ascii="Segoe UI" w:hAnsi="Segoe UI" w:cs="Segoe UI"/>
          <w:color w:val="2E2F30"/>
        </w:rPr>
        <w:t>000003</w:t>
      </w:r>
      <w:r w:rsidRPr="005C1F55">
        <w:rPr>
          <w:rFonts w:ascii="Segoe UI" w:hAnsi="Segoe UI" w:cs="Segoe UI"/>
          <w:color w:val="2E2F30"/>
        </w:rPr>
        <w:t>', 'faisal@example.com', 3),</w:t>
      </w:r>
    </w:p>
    <w:p w14:paraId="08B95B4C" w14:textId="607EB02A"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(104, 'Dr. Rana Fahad', 'Orthopedics', '600</w:t>
      </w:r>
      <w:r>
        <w:rPr>
          <w:rFonts w:ascii="Segoe UI" w:hAnsi="Segoe UI" w:cs="Segoe UI"/>
          <w:color w:val="2E2F30"/>
        </w:rPr>
        <w:t>000004</w:t>
      </w:r>
      <w:r w:rsidRPr="005C1F55">
        <w:rPr>
          <w:rFonts w:ascii="Segoe UI" w:hAnsi="Segoe UI" w:cs="Segoe UI"/>
          <w:color w:val="2E2F30"/>
        </w:rPr>
        <w:t>', 'rana@example.com', 4),</w:t>
      </w:r>
    </w:p>
    <w:p w14:paraId="49F02470" w14:textId="7A66CC8B"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(105, 'Dr. Majed </w:t>
      </w:r>
      <w:r>
        <w:rPr>
          <w:rFonts w:ascii="Segoe UI" w:hAnsi="Segoe UI" w:cs="Segoe UI"/>
          <w:color w:val="2E2F30"/>
        </w:rPr>
        <w:t>Rashed</w:t>
      </w:r>
      <w:r w:rsidRPr="005C1F55">
        <w:rPr>
          <w:rFonts w:ascii="Segoe UI" w:hAnsi="Segoe UI" w:cs="Segoe UI"/>
          <w:color w:val="2E2F30"/>
        </w:rPr>
        <w:t>', 'Neurology', '600</w:t>
      </w:r>
      <w:r>
        <w:rPr>
          <w:rFonts w:ascii="Segoe UI" w:hAnsi="Segoe UI" w:cs="Segoe UI"/>
          <w:color w:val="2E2F30"/>
        </w:rPr>
        <w:t>000005</w:t>
      </w:r>
      <w:r w:rsidRPr="005C1F55">
        <w:rPr>
          <w:rFonts w:ascii="Segoe UI" w:hAnsi="Segoe UI" w:cs="Segoe UI"/>
          <w:color w:val="2E2F30"/>
        </w:rPr>
        <w:t>', 'majed@example.com', 5),</w:t>
      </w:r>
    </w:p>
    <w:p w14:paraId="1CB2AE83" w14:textId="16AF85A9" w:rsidR="005C1F55" w:rsidRPr="005C1F55" w:rsidRDefault="005C1F55" w:rsidP="0084593F">
      <w:pPr>
        <w:pStyle w:val="f7g24p0"/>
        <w:spacing w:after="0"/>
        <w:rPr>
          <w:rFonts w:ascii="Segoe UI" w:hAnsi="Segoe UI" w:cs="Segoe UI"/>
          <w:color w:val="2E2F30"/>
        </w:rPr>
      </w:pPr>
      <w:r w:rsidRPr="005C1F55">
        <w:rPr>
          <w:rFonts w:ascii="Segoe UI" w:hAnsi="Segoe UI" w:cs="Segoe UI"/>
          <w:color w:val="2E2F30"/>
        </w:rPr>
        <w:t xml:space="preserve">(106, 'Dr. Sara </w:t>
      </w:r>
      <w:r>
        <w:rPr>
          <w:rFonts w:ascii="Segoe UI" w:hAnsi="Segoe UI" w:cs="Segoe UI"/>
          <w:color w:val="2E2F30"/>
        </w:rPr>
        <w:t>Omar</w:t>
      </w:r>
      <w:r w:rsidR="0084593F" w:rsidRPr="0084593F">
        <w:rPr>
          <w:rFonts w:asciiTheme="minorHAnsi" w:eastAsiaTheme="minorHAnsi" w:hAnsiTheme="minorHAnsi" w:cstheme="minorBidi"/>
          <w:color w:val="404040" w:themeColor="text1" w:themeTint="BF"/>
          <w:sz w:val="20"/>
          <w:szCs w:val="20"/>
          <w:lang w:val="en-US" w:eastAsia="ja-JP"/>
        </w:rPr>
        <w:t xml:space="preserve"> </w:t>
      </w:r>
      <w:r w:rsidR="0084593F" w:rsidRPr="0084593F">
        <w:rPr>
          <w:rFonts w:ascii="Segoe UI" w:hAnsi="Segoe UI" w:cs="Segoe UI"/>
          <w:color w:val="2E2F30"/>
          <w:lang w:val="en-US"/>
        </w:rPr>
        <w:t>'</w:t>
      </w:r>
      <w:r w:rsidRPr="005C1F55">
        <w:rPr>
          <w:rFonts w:ascii="Segoe UI" w:hAnsi="Segoe UI" w:cs="Segoe UI"/>
          <w:color w:val="2E2F30"/>
        </w:rPr>
        <w:t>, 'General Medicine', '600</w:t>
      </w:r>
      <w:r>
        <w:rPr>
          <w:rFonts w:ascii="Segoe UI" w:hAnsi="Segoe UI" w:cs="Segoe UI"/>
          <w:color w:val="2E2F30"/>
        </w:rPr>
        <w:t>000006</w:t>
      </w:r>
      <w:r w:rsidRPr="005C1F55">
        <w:rPr>
          <w:rFonts w:ascii="Segoe UI" w:hAnsi="Segoe UI" w:cs="Segoe UI"/>
          <w:color w:val="2E2F30"/>
        </w:rPr>
        <w:t>', 'sara@example.com', 6),</w:t>
      </w:r>
    </w:p>
    <w:p w14:paraId="0DDD988E" w14:textId="0F10FEC1"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(107, 'Dr. </w:t>
      </w:r>
      <w:r>
        <w:rPr>
          <w:rFonts w:ascii="Segoe UI" w:hAnsi="Segoe UI" w:cs="Segoe UI"/>
          <w:color w:val="2E2F30"/>
        </w:rPr>
        <w:t>Salim Saad</w:t>
      </w:r>
      <w:r w:rsidRPr="005C1F55">
        <w:rPr>
          <w:rFonts w:ascii="Segoe UI" w:hAnsi="Segoe UI" w:cs="Segoe UI"/>
          <w:color w:val="2E2F30"/>
        </w:rPr>
        <w:t>', 'ENT', '600</w:t>
      </w:r>
      <w:r>
        <w:rPr>
          <w:rFonts w:ascii="Segoe UI" w:hAnsi="Segoe UI" w:cs="Segoe UI"/>
          <w:color w:val="2E2F30"/>
        </w:rPr>
        <w:t>000007</w:t>
      </w:r>
      <w:r w:rsidRPr="005C1F55">
        <w:rPr>
          <w:rFonts w:ascii="Segoe UI" w:hAnsi="Segoe UI" w:cs="Segoe UI"/>
          <w:color w:val="2E2F30"/>
        </w:rPr>
        <w:t>', '</w:t>
      </w:r>
      <w:r>
        <w:rPr>
          <w:rFonts w:ascii="Segoe UI" w:hAnsi="Segoe UI" w:cs="Segoe UI"/>
          <w:color w:val="2E2F30"/>
        </w:rPr>
        <w:t>salim</w:t>
      </w:r>
      <w:r w:rsidRPr="005C1F55">
        <w:rPr>
          <w:rFonts w:ascii="Segoe UI" w:hAnsi="Segoe UI" w:cs="Segoe UI"/>
          <w:color w:val="2E2F30"/>
        </w:rPr>
        <w:t>@example.com', 7),</w:t>
      </w:r>
    </w:p>
    <w:p w14:paraId="09324593" w14:textId="76E77035"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(108, 'Dr. Huda </w:t>
      </w:r>
      <w:r>
        <w:rPr>
          <w:rFonts w:ascii="Segoe UI" w:hAnsi="Segoe UI" w:cs="Segoe UI"/>
          <w:color w:val="2E2F30"/>
        </w:rPr>
        <w:t>Omar</w:t>
      </w:r>
      <w:r w:rsidRPr="005C1F55">
        <w:rPr>
          <w:rFonts w:ascii="Segoe UI" w:hAnsi="Segoe UI" w:cs="Segoe UI"/>
          <w:color w:val="2E2F30"/>
        </w:rPr>
        <w:t>', 'Ophthalmology', '600</w:t>
      </w:r>
      <w:r>
        <w:rPr>
          <w:rFonts w:ascii="Segoe UI" w:hAnsi="Segoe UI" w:cs="Segoe UI"/>
          <w:color w:val="2E2F30"/>
        </w:rPr>
        <w:t>000008</w:t>
      </w:r>
      <w:r w:rsidRPr="005C1F55">
        <w:rPr>
          <w:rFonts w:ascii="Segoe UI" w:hAnsi="Segoe UI" w:cs="Segoe UI"/>
          <w:color w:val="2E2F30"/>
        </w:rPr>
        <w:t>', 'huda@example.com', 8),</w:t>
      </w:r>
    </w:p>
    <w:p w14:paraId="68A3BE8A" w14:textId="7F807FB1"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(109, 'Dr. Omar</w:t>
      </w:r>
      <w:r>
        <w:rPr>
          <w:rFonts w:ascii="Segoe UI" w:hAnsi="Segoe UI" w:cs="Segoe UI"/>
          <w:color w:val="2E2F30"/>
        </w:rPr>
        <w:t xml:space="preserve"> Mourad</w:t>
      </w:r>
      <w:r w:rsidRPr="005C1F55">
        <w:rPr>
          <w:rFonts w:ascii="Segoe UI" w:hAnsi="Segoe UI" w:cs="Segoe UI"/>
          <w:color w:val="2E2F30"/>
        </w:rPr>
        <w:t>', 'Gastroenterology', '600</w:t>
      </w:r>
      <w:r>
        <w:rPr>
          <w:rFonts w:ascii="Segoe UI" w:hAnsi="Segoe UI" w:cs="Segoe UI"/>
          <w:color w:val="2E2F30"/>
        </w:rPr>
        <w:t>000009</w:t>
      </w:r>
      <w:r w:rsidRPr="005C1F55">
        <w:rPr>
          <w:rFonts w:ascii="Segoe UI" w:hAnsi="Segoe UI" w:cs="Segoe UI"/>
          <w:color w:val="2E2F30"/>
        </w:rPr>
        <w:t>', 'omar@example.com', 9),</w:t>
      </w:r>
    </w:p>
    <w:p w14:paraId="6BF7B117" w14:textId="24EA0672" w:rsidR="00B41CE4" w:rsidRDefault="005C1F55" w:rsidP="005C1F55">
      <w:pPr>
        <w:pStyle w:val="f7g24p0"/>
        <w:spacing w:before="0" w:after="0" w:afterAutospacing="0"/>
        <w:rPr>
          <w:rFonts w:ascii="Segoe UI" w:hAnsi="Segoe UI" w:cs="Segoe UI"/>
          <w:color w:val="2E2F30"/>
          <w:rtl/>
        </w:rPr>
      </w:pPr>
      <w:r w:rsidRPr="005C1F55">
        <w:rPr>
          <w:rFonts w:ascii="Segoe UI" w:hAnsi="Segoe UI" w:cs="Segoe UI"/>
          <w:color w:val="2E2F30"/>
        </w:rPr>
        <w:t xml:space="preserve">(110, 'Dr. Maha </w:t>
      </w:r>
      <w:r>
        <w:rPr>
          <w:rFonts w:ascii="Segoe UI" w:hAnsi="Segoe UI" w:cs="Segoe UI"/>
          <w:color w:val="2E2F30"/>
        </w:rPr>
        <w:t>Yaseer</w:t>
      </w:r>
      <w:r w:rsidRPr="005C1F55">
        <w:rPr>
          <w:rFonts w:ascii="Segoe UI" w:hAnsi="Segoe UI" w:cs="Segoe UI"/>
          <w:color w:val="2E2F30"/>
        </w:rPr>
        <w:t>', 'Cardiology', '600</w:t>
      </w:r>
      <w:r>
        <w:rPr>
          <w:rFonts w:ascii="Segoe UI" w:hAnsi="Segoe UI" w:cs="Segoe UI"/>
          <w:color w:val="2E2F30"/>
        </w:rPr>
        <w:t>000010</w:t>
      </w:r>
      <w:r w:rsidRPr="005C1F55">
        <w:rPr>
          <w:rFonts w:ascii="Segoe UI" w:hAnsi="Segoe UI" w:cs="Segoe UI"/>
          <w:color w:val="2E2F30"/>
        </w:rPr>
        <w:t>', 'maha@example.com', 10);</w:t>
      </w:r>
    </w:p>
    <w:p w14:paraId="662FEFBA" w14:textId="73A8B6EC"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Appointments Table</w:t>
      </w:r>
    </w:p>
    <w:p w14:paraId="580CA31D"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Appointment (</w:t>
      </w:r>
    </w:p>
    <w:p w14:paraId="77DA62A1" w14:textId="05846E05"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AppointmentID INT PRIMARY KEY,         </w:t>
      </w:r>
    </w:p>
    <w:p w14:paraId="1006A530" w14:textId="312863E6"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PatientID INT,                         </w:t>
      </w:r>
    </w:p>
    <w:p w14:paraId="69FBEF16" w14:textId="02C6C6C8"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DoctorID INT,                          </w:t>
      </w:r>
    </w:p>
    <w:p w14:paraId="0110183B" w14:textId="68B7561F"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ClinicID INT,                         </w:t>
      </w:r>
    </w:p>
    <w:p w14:paraId="617E3EDD" w14:textId="700FAC33"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AppointmentDate DATE,                  </w:t>
      </w:r>
    </w:p>
    <w:p w14:paraId="433E7D4D" w14:textId="6A12152D"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StartTime TIME,                        </w:t>
      </w:r>
    </w:p>
    <w:p w14:paraId="4F59D02F" w14:textId="58FA9F8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EndTime TIME,                          </w:t>
      </w:r>
    </w:p>
    <w:p w14:paraId="4394736A" w14:textId="5AB845B8"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Status VARCHAR(50),                    </w:t>
      </w:r>
    </w:p>
    <w:p w14:paraId="311C8944"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(PatientID) REFERENCES Patient(PatientID),</w:t>
      </w:r>
    </w:p>
    <w:p w14:paraId="2ECAD4CA"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(DoctorID) REFERENCES Doctor(DoctorID),</w:t>
      </w:r>
    </w:p>
    <w:p w14:paraId="3652101E"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(ClinicID) REFERENCES Clinic(ClinicID)</w:t>
      </w:r>
    </w:p>
    <w:p w14:paraId="09F373FA" w14:textId="0541145C"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29B92CBE"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Appointment (AppointmentID, PatientID, DoctorID, ClinicID, AppointmentDate, StartTime, EndTime, Status) VALUES</w:t>
      </w:r>
    </w:p>
    <w:p w14:paraId="0F3D2F6A"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(1001, 1, 101, 1, '2025-12-01', '08:30', '09:00', 'Scheduled'),</w:t>
      </w:r>
    </w:p>
    <w:p w14:paraId="3950BF50"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(1002, 2, 102, 2, '2025-12-02', '09:15', '09:45', 'Completed'),</w:t>
      </w:r>
    </w:p>
    <w:p w14:paraId="69C836AD"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(1003, 3, 103, 3, '2025-12-03', '10:00', '10:30', 'Scheduled'),</w:t>
      </w:r>
    </w:p>
    <w:p w14:paraId="40E68A27"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(1004, 4, 104, 4, '2025-12-04', '11:00', '11:30', 'Cancelled'),</w:t>
      </w:r>
    </w:p>
    <w:p w14:paraId="674EC4F2"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(1005, 5, 105, 5, '2025-12-05', '12:30', '13:00', 'Scheduled'),</w:t>
      </w:r>
    </w:p>
    <w:p w14:paraId="53E65C64"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(1006, 6, 106, 6, '2025-12-06', '13:15', '13:45', 'Scheduled'),</w:t>
      </w:r>
    </w:p>
    <w:p w14:paraId="4773586C"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(1007, 7, 107, 7, '2025-12-07', '14:00', '14:30', 'Completed'),</w:t>
      </w:r>
    </w:p>
    <w:p w14:paraId="2F13F6E2"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(1008, 8, 108, 8, '2025-12-08', '15:00', '15:30', 'Scheduled'),</w:t>
      </w:r>
    </w:p>
    <w:p w14:paraId="2BF3192A"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(1009, 9, 109, 9, '2025-12-09', '16:00', '16:30', 'Scheduled'),</w:t>
      </w:r>
    </w:p>
    <w:p w14:paraId="2E547E13" w14:textId="77777777" w:rsidR="0084593F" w:rsidRDefault="0084593F" w:rsidP="0084593F">
      <w:pPr>
        <w:pStyle w:val="f7g24p0"/>
        <w:spacing w:after="0"/>
        <w:rPr>
          <w:rFonts w:ascii="Segoe UI" w:hAnsi="Segoe UI" w:cs="Segoe UI"/>
          <w:color w:val="2E2F30"/>
          <w:rtl/>
        </w:rPr>
      </w:pPr>
      <w:r w:rsidRPr="0084593F">
        <w:rPr>
          <w:rFonts w:ascii="Segoe UI" w:hAnsi="Segoe UI" w:cs="Segoe UI"/>
          <w:color w:val="2E2F30"/>
        </w:rPr>
        <w:t>(1010, 10, 110, 10, '2025-12-10', '17:00', '17:30', 'Scheduled');</w:t>
      </w:r>
    </w:p>
    <w:p w14:paraId="26839ED4" w14:textId="6137A226" w:rsidR="00973928" w:rsidRPr="00973928" w:rsidRDefault="00973928" w:rsidP="0084593F">
      <w:pPr>
        <w:pStyle w:val="f7g24p0"/>
        <w:spacing w:after="0"/>
        <w:rPr>
          <w:rFonts w:ascii="Segoe UI" w:hAnsi="Segoe UI" w:cs="Segoe UI"/>
          <w:b/>
          <w:bCs/>
          <w:color w:val="2E2F30"/>
        </w:rPr>
      </w:pPr>
      <w:r w:rsidRPr="00973928">
        <w:rPr>
          <w:rFonts w:ascii="Segoe UI" w:hAnsi="Segoe UI" w:cs="Segoe UI"/>
          <w:b/>
          <w:bCs/>
          <w:color w:val="2E2F30"/>
        </w:rPr>
        <w:t>Medicines Table</w:t>
      </w:r>
    </w:p>
    <w:p w14:paraId="2270ECCE"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Medicine (</w:t>
      </w:r>
    </w:p>
    <w:p w14:paraId="613960BE" w14:textId="151A7D5C"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MedicineID INT PRIMARY KEY,            </w:t>
      </w:r>
    </w:p>
    <w:p w14:paraId="714144EB" w14:textId="6C44336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MedicineName VARCHAR(100),             </w:t>
      </w:r>
    </w:p>
    <w:p w14:paraId="6FFDDAC9" w14:textId="576D5CF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Type VARCHAR(50),                      </w:t>
      </w:r>
    </w:p>
    <w:p w14:paraId="78BF551D" w14:textId="28DC3EB1"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Description VARCHAR(255)               </w:t>
      </w:r>
    </w:p>
    <w:p w14:paraId="5E56D3A2" w14:textId="5F3142BA"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06130CA9" w14:textId="77777777" w:rsidR="00FC08B4" w:rsidRPr="00FC08B4" w:rsidRDefault="00FC08B4" w:rsidP="00FC08B4">
      <w:pPr>
        <w:pStyle w:val="f7g24p0"/>
        <w:spacing w:after="0"/>
        <w:rPr>
          <w:rFonts w:ascii="Segoe UI" w:hAnsi="Segoe UI" w:cs="Segoe UI"/>
          <w:color w:val="2E2F30"/>
        </w:rPr>
      </w:pPr>
      <w:r w:rsidRPr="00FC08B4">
        <w:rPr>
          <w:rFonts w:ascii="Segoe UI" w:hAnsi="Segoe UI" w:cs="Segoe UI"/>
          <w:color w:val="2E2F30"/>
        </w:rPr>
        <w:t>INSERT INTO Medicine (MedicineID, MedicineName, Type, Description) VALUES</w:t>
      </w:r>
    </w:p>
    <w:p w14:paraId="3DFE4ADA"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(211, 'Vitamin C', 'Tablet', 'Boosts immunity'),</w:t>
      </w:r>
    </w:p>
    <w:p w14:paraId="5F8A6E87"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(212, 'Buscopan', 'Tablet', 'Relieves abdominal pain'),</w:t>
      </w:r>
    </w:p>
    <w:p w14:paraId="5CBF0902"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(213, 'Panadol', 'Tablet', 'Pain reliever &amp; fever reducer'),</w:t>
      </w:r>
    </w:p>
    <w:p w14:paraId="27C97502"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(214, 'Aspirin', 'Tablet', 'Pain reliever'),</w:t>
      </w:r>
    </w:p>
    <w:p w14:paraId="769A9B0D"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(215, 'Omeprazole', 'Capsule', 'Reduces stomach acid'),</w:t>
      </w:r>
    </w:p>
    <w:p w14:paraId="243B2CF2"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(216, 'Amoxicillin', 'Capsule', 'Antibiotic'),</w:t>
      </w:r>
    </w:p>
    <w:p w14:paraId="0D38170F"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(217, 'Artelac', 'Eye Drops', 'Moisturizes eyes'),</w:t>
      </w:r>
    </w:p>
    <w:p w14:paraId="3BD95771"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(218, 'Duspatalin', 'Capsule', 'Relieves gastrointestinal pain'),</w:t>
      </w:r>
    </w:p>
    <w:p w14:paraId="27D185E2" w14:textId="7F8826CC" w:rsidR="004370EB" w:rsidRDefault="00790865" w:rsidP="00790865">
      <w:pPr>
        <w:pStyle w:val="f7g24p0"/>
        <w:spacing w:before="0" w:after="0" w:afterAutospacing="0"/>
        <w:rPr>
          <w:rFonts w:ascii="Segoe UI" w:hAnsi="Segoe UI" w:cs="Segoe UI"/>
          <w:color w:val="2E2F30"/>
          <w:lang w:val="en-US"/>
        </w:rPr>
      </w:pPr>
      <w:r w:rsidRPr="00790865">
        <w:rPr>
          <w:rFonts w:ascii="Segoe UI" w:hAnsi="Segoe UI" w:cs="Segoe UI"/>
          <w:color w:val="2E2F30"/>
        </w:rPr>
        <w:t>(219, 'Stfal Cream', 'Cream', 'Moisturizes facial skin')</w:t>
      </w:r>
      <w:r>
        <w:rPr>
          <w:rFonts w:ascii="Segoe UI" w:hAnsi="Segoe UI" w:cs="Segoe UI"/>
          <w:color w:val="2E2F30"/>
          <w:lang w:val="en-US"/>
        </w:rPr>
        <w:t>,</w:t>
      </w:r>
    </w:p>
    <w:p w14:paraId="3974DD08" w14:textId="287F8CBD" w:rsidR="00790865" w:rsidRPr="00790865" w:rsidRDefault="00790865" w:rsidP="00790865">
      <w:pPr>
        <w:pStyle w:val="f7g24p0"/>
        <w:spacing w:before="0" w:after="0" w:afterAutospacing="0"/>
        <w:rPr>
          <w:rFonts w:ascii="Segoe UI" w:hAnsi="Segoe UI" w:cs="Segoe UI"/>
          <w:color w:val="2E2F30"/>
          <w:lang w:val="en-US"/>
        </w:rPr>
      </w:pPr>
      <w:r w:rsidRPr="00790865">
        <w:rPr>
          <w:rFonts w:ascii="Segoe UI" w:hAnsi="Segoe UI" w:cs="Segoe UI"/>
          <w:color w:val="2E2F30"/>
          <w:lang w:val="en-US"/>
        </w:rPr>
        <w:t>(220, 'Cetirizine', 'Tablet', 'Relieves allergy symptoms');</w:t>
      </w:r>
    </w:p>
    <w:p w14:paraId="3055B5A0" w14:textId="77777777" w:rsidR="00790865" w:rsidRDefault="00790865" w:rsidP="00790865">
      <w:pPr>
        <w:pStyle w:val="f7g24p0"/>
        <w:spacing w:before="0" w:after="0" w:afterAutospacing="0"/>
        <w:rPr>
          <w:rFonts w:ascii="Segoe UI" w:hAnsi="Segoe UI" w:cs="Segoe UI"/>
          <w:color w:val="2E2F30"/>
          <w:rtl/>
        </w:rPr>
      </w:pPr>
    </w:p>
    <w:p w14:paraId="37BBD652" w14:textId="7069FA45"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Prescriptions Table</w:t>
      </w:r>
    </w:p>
    <w:p w14:paraId="305F5DC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CREATE TABLE Prescription (</w:t>
      </w:r>
    </w:p>
    <w:p w14:paraId="559E552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PrescriptionID INT PRIMARY KEY,        </w:t>
      </w:r>
    </w:p>
    <w:p w14:paraId="3636285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AppointmentID INT,                     </w:t>
      </w:r>
    </w:p>
    <w:p w14:paraId="56B663A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MedicineID INT,                        </w:t>
      </w:r>
    </w:p>
    <w:p w14:paraId="2E19D38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IssueDate DATE,                       </w:t>
      </w:r>
    </w:p>
    <w:p w14:paraId="2FD50EC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(AppointmentID) REFERENCES Appointment(AppointmentID),</w:t>
      </w:r>
    </w:p>
    <w:p w14:paraId="1BA3CFB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(MedicineID) REFERENCES Medicine(MedicineID)</w:t>
      </w:r>
    </w:p>
    <w:p w14:paraId="76656664"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t>
      </w:r>
    </w:p>
    <w:p w14:paraId="2B15F747" w14:textId="77777777" w:rsidR="00CD71E1" w:rsidRPr="00CD71E1" w:rsidRDefault="00CD71E1" w:rsidP="00CD71E1">
      <w:pPr>
        <w:pStyle w:val="f7g24p0"/>
        <w:spacing w:after="0"/>
        <w:rPr>
          <w:rFonts w:ascii="Segoe UI" w:hAnsi="Segoe UI" w:cs="Segoe UI"/>
          <w:color w:val="2E2F30"/>
          <w:lang w:val="en-US"/>
        </w:rPr>
      </w:pPr>
    </w:p>
    <w:p w14:paraId="04BC167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Prescription (PrescriptionID, AppointmentID, MedicineID, IssueDate) VALUES</w:t>
      </w:r>
    </w:p>
    <w:p w14:paraId="3EB6AB7F"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(2001, 1001, 211, '2025-12-01'),</w:t>
      </w:r>
    </w:p>
    <w:p w14:paraId="00DDFFE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(2002, 1002, 212, '2025-12-02'),</w:t>
      </w:r>
    </w:p>
    <w:p w14:paraId="5FB00A4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(2003, 1003, 213, '2025-12-03'),</w:t>
      </w:r>
    </w:p>
    <w:p w14:paraId="7F8818B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(2004, 1004, 214, '2025-12-04'),</w:t>
      </w:r>
    </w:p>
    <w:p w14:paraId="2328391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(2005, 1005, 215, '2025-12-05'),</w:t>
      </w:r>
    </w:p>
    <w:p w14:paraId="5923B5E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(2006, 1006, 216, '2025-12-06'),</w:t>
      </w:r>
    </w:p>
    <w:p w14:paraId="4A06F4E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(2007, 1007, 217, '2025-12-07'),</w:t>
      </w:r>
    </w:p>
    <w:p w14:paraId="07EE176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(2008, 1008, 218, '2025-12-08'),</w:t>
      </w:r>
    </w:p>
    <w:p w14:paraId="5404FAA6"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(2009, 1009, 219, '2025-12-09'),</w:t>
      </w:r>
    </w:p>
    <w:p w14:paraId="5E109489"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(2010, 1010, 220, '2025-12-10');</w:t>
      </w:r>
    </w:p>
    <w:p w14:paraId="3D1F2AA1" w14:textId="77777777" w:rsidR="00CD71E1" w:rsidRPr="00CD71E1" w:rsidRDefault="00CD71E1" w:rsidP="00CD71E1">
      <w:pPr>
        <w:pStyle w:val="f7g24p0"/>
        <w:spacing w:after="0"/>
        <w:rPr>
          <w:rFonts w:ascii="Segoe UI" w:hAnsi="Segoe UI" w:cs="Segoe UI"/>
          <w:color w:val="2E2F30"/>
          <w:lang w:val="en-US"/>
        </w:rPr>
      </w:pPr>
    </w:p>
    <w:p w14:paraId="6FB33AAD" w14:textId="1436848A"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 xml:space="preserve"> Inventory Table</w:t>
      </w:r>
    </w:p>
    <w:p w14:paraId="49DEF70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CREATE TABLE Inventory (</w:t>
      </w:r>
    </w:p>
    <w:p w14:paraId="09B7D53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InventoryID INT PRIMARY KEY,           </w:t>
      </w:r>
    </w:p>
    <w:p w14:paraId="6C7C24C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ClinicID INT,                          </w:t>
      </w:r>
    </w:p>
    <w:p w14:paraId="719BD92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MedicineID INT,                        </w:t>
      </w:r>
    </w:p>
    <w:p w14:paraId="02E6BEE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Quantity INT,                          </w:t>
      </w:r>
    </w:p>
    <w:p w14:paraId="693688F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ExpiryDate DATE,                       </w:t>
      </w:r>
    </w:p>
    <w:p w14:paraId="6C3279C0"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(ClinicID) REFERENCES Clinic(ClinicID),</w:t>
      </w:r>
    </w:p>
    <w:p w14:paraId="6775A6C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(MedicineID) REFERENCES Medicine(MedicineID)</w:t>
      </w:r>
    </w:p>
    <w:p w14:paraId="278CB74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t>
      </w:r>
    </w:p>
    <w:p w14:paraId="5C5EF59A" w14:textId="77777777" w:rsidR="00CD71E1" w:rsidRPr="00CD71E1" w:rsidRDefault="00CD71E1" w:rsidP="00CD71E1">
      <w:pPr>
        <w:pStyle w:val="f7g24p0"/>
        <w:spacing w:after="0"/>
        <w:rPr>
          <w:rFonts w:ascii="Segoe UI" w:hAnsi="Segoe UI" w:cs="Segoe UI"/>
          <w:color w:val="2E2F30"/>
          <w:lang w:val="en-US"/>
        </w:rPr>
      </w:pPr>
    </w:p>
    <w:p w14:paraId="42010F9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Inventory (InventoryID, ClinicID, MedicineID, Quantity, ExpiryDate) VALUES</w:t>
      </w:r>
    </w:p>
    <w:p w14:paraId="6A0489A8"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(1001, 1, 211, 30, '2026-12-20'),</w:t>
      </w:r>
    </w:p>
    <w:p w14:paraId="4B21D503"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(1002, 2, 212, 25, '2026-11-20'),</w:t>
      </w:r>
    </w:p>
    <w:p w14:paraId="6BF5ABE7"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(1003, 3, 213, 40, '2026-11-20'),</w:t>
      </w:r>
    </w:p>
    <w:p w14:paraId="4AD0B8A0"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(1004, 4, 214, 15, '2026-11-20'),</w:t>
      </w:r>
    </w:p>
    <w:p w14:paraId="4447A7C5"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(1005, 5, 215, 60, '2026-11-20'),</w:t>
      </w:r>
    </w:p>
    <w:p w14:paraId="0BFBFBA6"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(1006, 6, 216, 35, '2026-11-20'),</w:t>
      </w:r>
    </w:p>
    <w:p w14:paraId="5CF1C2EE"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(1007, 7, 217, 50, '2026-11-20'),</w:t>
      </w:r>
    </w:p>
    <w:p w14:paraId="41D00412"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(1008, 8, 218, 20, '2026-11-20'),</w:t>
      </w:r>
    </w:p>
    <w:p w14:paraId="6438F7AF"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(1009, 9, 219, 45, '2026-11-20'),</w:t>
      </w:r>
    </w:p>
    <w:p w14:paraId="0D425272" w14:textId="7882E9E9" w:rsidR="00CD71E1" w:rsidRPr="00CD71E1"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(1010, 10, 220, 30, '2026-11-20');</w:t>
      </w:r>
    </w:p>
    <w:p w14:paraId="4461846E" w14:textId="43297F31"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Billing Table</w:t>
      </w:r>
    </w:p>
    <w:p w14:paraId="6C223F75"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CREATE TABLE Billing (</w:t>
      </w:r>
    </w:p>
    <w:p w14:paraId="78E960F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BillID INT PRIMARY KEY,                </w:t>
      </w:r>
    </w:p>
    <w:p w14:paraId="2C3AC2E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AppointmentID INT,                     </w:t>
      </w:r>
    </w:p>
    <w:p w14:paraId="655498B2"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Amount DECIMAL(10,2),                  </w:t>
      </w:r>
    </w:p>
    <w:p w14:paraId="7972D102"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BillDate DATE,                         </w:t>
      </w:r>
    </w:p>
    <w:p w14:paraId="44C92C9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(AppointmentID) REFERENCES Appointment(AppointmentID)</w:t>
      </w:r>
    </w:p>
    <w:p w14:paraId="74C0883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t>
      </w:r>
    </w:p>
    <w:p w14:paraId="1936FE14" w14:textId="77777777" w:rsidR="00CD71E1" w:rsidRPr="00CD71E1" w:rsidRDefault="00CD71E1" w:rsidP="00CD71E1">
      <w:pPr>
        <w:pStyle w:val="f7g24p0"/>
        <w:spacing w:after="0"/>
        <w:rPr>
          <w:rFonts w:ascii="Segoe UI" w:hAnsi="Segoe UI" w:cs="Segoe UI"/>
          <w:color w:val="2E2F30"/>
          <w:lang w:val="en-US"/>
        </w:rPr>
      </w:pPr>
    </w:p>
    <w:p w14:paraId="6DBDF30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Billing (BillID, AppointmentID, Amount, BillDate) VALUES</w:t>
      </w:r>
    </w:p>
    <w:p w14:paraId="2B21EC8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(4001, 1001, 150.00, '2025-11-20'),</w:t>
      </w:r>
    </w:p>
    <w:p w14:paraId="4F7BB083"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(4002, 1002, 200.00, '2025-11-21'),</w:t>
      </w:r>
    </w:p>
    <w:p w14:paraId="572F77A4"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(4003, 1003, 180.00, '2025-11-22'),</w:t>
      </w:r>
    </w:p>
    <w:p w14:paraId="530DB78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(4004, 1004, 250.00, '2025-11-23'),</w:t>
      </w:r>
    </w:p>
    <w:p w14:paraId="5047886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(4005, 1005, 160.00, '2025-11-24'),</w:t>
      </w:r>
    </w:p>
    <w:p w14:paraId="634955C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(4006, 1006, 220.00, '2025-11-25'),</w:t>
      </w:r>
    </w:p>
    <w:p w14:paraId="0F6D66A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(4007, 1007, 190.00, '2025-11-26'),</w:t>
      </w:r>
    </w:p>
    <w:p w14:paraId="7307CB96"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(4008, 1008, 210.00, '2025-11-27'),</w:t>
      </w:r>
    </w:p>
    <w:p w14:paraId="0D1A3F2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(4009, 1009, 230.00, '2025-11-28'),</w:t>
      </w:r>
    </w:p>
    <w:p w14:paraId="42F609E5"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(4010, 1010, 170.00, '2025-11-29');</w:t>
      </w:r>
    </w:p>
    <w:p w14:paraId="73E675A6" w14:textId="77777777" w:rsidR="00CD71E1" w:rsidRPr="00CD71E1" w:rsidRDefault="00CD71E1" w:rsidP="00CD71E1">
      <w:pPr>
        <w:pStyle w:val="f7g24p0"/>
        <w:spacing w:after="0"/>
        <w:rPr>
          <w:rFonts w:ascii="Segoe UI" w:hAnsi="Segoe UI" w:cs="Segoe UI"/>
          <w:color w:val="2E2F30"/>
          <w:lang w:val="en-US"/>
        </w:rPr>
      </w:pPr>
    </w:p>
    <w:p w14:paraId="6B3C4AE0" w14:textId="26624599" w:rsidR="00CD71E1" w:rsidRPr="006071D5" w:rsidRDefault="00CD71E1" w:rsidP="00CD71E1">
      <w:pPr>
        <w:pStyle w:val="f7g24p0"/>
        <w:spacing w:after="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71D5">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Queries </w:t>
      </w:r>
    </w:p>
    <w:p w14:paraId="03117109" w14:textId="28076C10"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Patients with more than one appointment</w:t>
      </w:r>
    </w:p>
    <w:p w14:paraId="4F2A0AE9"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p.FullName, COUNT(a.AppointmentID) AS NumAppointments</w:t>
      </w:r>
    </w:p>
    <w:p w14:paraId="1AF15FA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Patient p</w:t>
      </w:r>
    </w:p>
    <w:p w14:paraId="38EFF77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Appointment a ON p.PatientID = a.PatientID</w:t>
      </w:r>
    </w:p>
    <w:p w14:paraId="68F6647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GROUP BY p.FullName</w:t>
      </w:r>
    </w:p>
    <w:p w14:paraId="067C7D9B" w14:textId="71CB96B5" w:rsidR="00CD71E1" w:rsidRDefault="00CD71E1" w:rsidP="006071D5">
      <w:pPr>
        <w:pStyle w:val="f7g24p0"/>
        <w:spacing w:after="0"/>
        <w:rPr>
          <w:rFonts w:ascii="Segoe UI" w:hAnsi="Segoe UI" w:cs="Segoe UI"/>
          <w:color w:val="2E2F30"/>
          <w:lang w:val="en-US"/>
        </w:rPr>
      </w:pPr>
      <w:r w:rsidRPr="00CD71E1">
        <w:rPr>
          <w:rFonts w:ascii="Segoe UI" w:hAnsi="Segoe UI" w:cs="Segoe UI"/>
          <w:color w:val="2E2F30"/>
          <w:lang w:val="en-US"/>
        </w:rPr>
        <w:t>HAVING COUNT(a.AppointmentID) &gt; 1;</w:t>
      </w:r>
      <w:r w:rsidR="006071D5">
        <w:rPr>
          <w:rFonts w:ascii="Segoe UI" w:hAnsi="Segoe UI" w:cs="Segoe UI"/>
          <w:color w:val="2E2F30"/>
          <w:lang w:val="en-US"/>
        </w:rPr>
        <w:t xml:space="preserve">  </w:t>
      </w:r>
    </w:p>
    <w:p w14:paraId="61D82DE2" w14:textId="77777777" w:rsidR="006071D5" w:rsidRPr="00CD71E1" w:rsidRDefault="006071D5" w:rsidP="006071D5">
      <w:pPr>
        <w:pStyle w:val="f7g24p0"/>
        <w:spacing w:after="0"/>
        <w:rPr>
          <w:rFonts w:ascii="Segoe UI" w:hAnsi="Segoe UI" w:cs="Segoe UI"/>
          <w:color w:val="2E2F30"/>
          <w:lang w:val="en-US"/>
        </w:rPr>
      </w:pPr>
    </w:p>
    <w:p w14:paraId="70EB6398" w14:textId="2DCC529A"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Doctors by specialty</w:t>
      </w:r>
    </w:p>
    <w:p w14:paraId="1158B894"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Specialty, COUNT(DoctorID) AS NumDoctors</w:t>
      </w:r>
    </w:p>
    <w:p w14:paraId="13ADD112"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Doctor</w:t>
      </w:r>
    </w:p>
    <w:p w14:paraId="0E3A6813"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GROUP BY Specialty;</w:t>
      </w:r>
    </w:p>
    <w:p w14:paraId="71B74DC8" w14:textId="77777777" w:rsidR="00CD71E1" w:rsidRPr="00CD71E1" w:rsidRDefault="00CD71E1" w:rsidP="00CD71E1">
      <w:pPr>
        <w:pStyle w:val="f7g24p0"/>
        <w:spacing w:after="0"/>
        <w:rPr>
          <w:rFonts w:ascii="Segoe UI" w:hAnsi="Segoe UI" w:cs="Segoe UI"/>
          <w:color w:val="2E2F30"/>
          <w:lang w:val="en-US"/>
        </w:rPr>
      </w:pPr>
    </w:p>
    <w:p w14:paraId="202FEA4B" w14:textId="199A26E5"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 xml:space="preserve">Medicines with low stock </w:t>
      </w:r>
      <w:r w:rsidR="006071D5" w:rsidRPr="006071D5">
        <w:rPr>
          <w:rFonts w:ascii="Segoe UI" w:hAnsi="Segoe UI" w:cs="Segoe UI"/>
          <w:b/>
          <w:bCs/>
          <w:color w:val="2E2F30"/>
          <w:lang w:val="en-US"/>
        </w:rPr>
        <w:t>&lt; 20</w:t>
      </w:r>
    </w:p>
    <w:p w14:paraId="693C03C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m.MedicineName, i.Quantity, c.ClinicName</w:t>
      </w:r>
    </w:p>
    <w:p w14:paraId="3E6AD765"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Inventory i</w:t>
      </w:r>
    </w:p>
    <w:p w14:paraId="23D60433"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Medicine m ON i.MedicineID = m.MedicineID</w:t>
      </w:r>
    </w:p>
    <w:p w14:paraId="646BEF7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Clinic c ON i.ClinicID = c.ClinicID</w:t>
      </w:r>
    </w:p>
    <w:p w14:paraId="3DED1CF1" w14:textId="70C4FD29" w:rsidR="00CD71E1" w:rsidRDefault="00CD71E1" w:rsidP="00CD71E1">
      <w:pPr>
        <w:pStyle w:val="f7g24p0"/>
        <w:spacing w:after="0"/>
        <w:rPr>
          <w:rFonts w:ascii="Segoe UI" w:hAnsi="Segoe UI" w:cs="Segoe UI"/>
          <w:color w:val="2E2F30"/>
          <w:rtl/>
          <w:lang w:val="en-US"/>
        </w:rPr>
      </w:pPr>
      <w:r w:rsidRPr="00CD71E1">
        <w:rPr>
          <w:rFonts w:ascii="Segoe UI" w:hAnsi="Segoe UI" w:cs="Segoe UI"/>
          <w:color w:val="2E2F30"/>
          <w:lang w:val="en-US"/>
        </w:rPr>
        <w:t>WHERE i.Quantity &lt; 20;</w:t>
      </w:r>
    </w:p>
    <w:p w14:paraId="35C785A1" w14:textId="77777777" w:rsidR="00CD71E1" w:rsidRPr="00CD71E1" w:rsidRDefault="00CD71E1" w:rsidP="00CD71E1">
      <w:pPr>
        <w:pStyle w:val="f7g24p0"/>
        <w:spacing w:after="0"/>
        <w:rPr>
          <w:rFonts w:ascii="Segoe UI" w:hAnsi="Segoe UI" w:cs="Segoe UI"/>
          <w:color w:val="2E2F30"/>
          <w:lang w:val="en-US"/>
        </w:rPr>
      </w:pPr>
    </w:p>
    <w:p w14:paraId="4C7C2F87" w14:textId="211BD06F" w:rsidR="00CD71E1" w:rsidRPr="00CD71E1" w:rsidRDefault="00CD71E1" w:rsidP="00CD71E1">
      <w:pPr>
        <w:pStyle w:val="f7g24p0"/>
        <w:spacing w:after="0"/>
        <w:rPr>
          <w:rFonts w:ascii="Segoe UI" w:hAnsi="Segoe UI" w:cs="Segoe UI"/>
          <w:b/>
          <w:bCs/>
          <w:color w:val="2E2F30"/>
          <w:lang w:val="en-US"/>
        </w:rPr>
      </w:pPr>
      <w:r w:rsidRPr="00CD71E1">
        <w:rPr>
          <w:rFonts w:ascii="Segoe UI" w:hAnsi="Segoe UI" w:cs="Segoe UI"/>
          <w:b/>
          <w:bCs/>
          <w:color w:val="2E2F30"/>
          <w:lang w:val="en-US"/>
        </w:rPr>
        <w:t>appointments</w:t>
      </w:r>
    </w:p>
    <w:p w14:paraId="5338300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a.AppointmentID, p.FullName AS Patient, d.FullName AS Doctor, a.AppointmentDate</w:t>
      </w:r>
    </w:p>
    <w:p w14:paraId="2D982CA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Appointment a</w:t>
      </w:r>
    </w:p>
    <w:p w14:paraId="41F6CD6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Patient p ON a.PatientID = p.PatientID</w:t>
      </w:r>
    </w:p>
    <w:p w14:paraId="3432B91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Doctor d ON a.DoctorID = d.DoctorID</w:t>
      </w:r>
    </w:p>
    <w:p w14:paraId="18F47F6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WHERE a.AppointmentDate &gt;= CURRENT_DATE;</w:t>
      </w:r>
    </w:p>
    <w:p w14:paraId="24F65E27" w14:textId="384D6EF2"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b/>
          <w:bCs/>
          <w:color w:val="2E2F30"/>
          <w:lang w:val="en-US"/>
        </w:rPr>
        <w:t>Authentication</w:t>
      </w:r>
      <w:r w:rsidRPr="00CD71E1">
        <w:rPr>
          <w:rFonts w:ascii="Segoe UI" w:hAnsi="Segoe UI" w:cs="Segoe UI"/>
          <w:color w:val="2E2F30"/>
          <w:lang w:val="en-US"/>
        </w:rPr>
        <w:t xml:space="preserve"> </w:t>
      </w:r>
    </w:p>
    <w:p w14:paraId="41282143" w14:textId="26B8C2D3"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 FROM UserAccount WHERE Username='admin1' AND Password='adminpass';</w:t>
      </w:r>
    </w:p>
    <w:p w14:paraId="3B90E1A1" w14:textId="462FEE67" w:rsidR="00CD71E1" w:rsidRPr="00CD71E1" w:rsidRDefault="00CD71E1" w:rsidP="00CD71E1">
      <w:pPr>
        <w:pStyle w:val="f7g24p0"/>
        <w:spacing w:after="0"/>
        <w:rPr>
          <w:rFonts w:ascii="Segoe UI" w:hAnsi="Segoe UI" w:cs="Segoe UI"/>
          <w:b/>
          <w:bCs/>
          <w:color w:val="2E2F30"/>
          <w:lang w:val="en-US"/>
        </w:rPr>
      </w:pPr>
      <w:r w:rsidRPr="00CD71E1">
        <w:rPr>
          <w:rFonts w:ascii="Segoe UI" w:hAnsi="Segoe UI" w:cs="Segoe UI"/>
          <w:b/>
          <w:bCs/>
          <w:color w:val="2E2F30"/>
          <w:lang w:val="en-US"/>
        </w:rPr>
        <w:t xml:space="preserve">Encryption </w:t>
      </w:r>
    </w:p>
    <w:p w14:paraId="402CB29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UserAccount (UserID, Username, Password, RoleID)</w:t>
      </w:r>
    </w:p>
    <w:p w14:paraId="6964E66E" w14:textId="0DCCCB57" w:rsidR="00AD2C90" w:rsidRDefault="00CD71E1" w:rsidP="00CD71E1">
      <w:pPr>
        <w:pStyle w:val="f7g24p0"/>
        <w:spacing w:before="0" w:after="0" w:afterAutospacing="0"/>
        <w:rPr>
          <w:rFonts w:ascii="Segoe UI" w:hAnsi="Segoe UI" w:cs="Segoe UI"/>
          <w:color w:val="2E2F30"/>
          <w:rtl/>
          <w:lang w:val="en-US"/>
        </w:rPr>
      </w:pPr>
      <w:r w:rsidRPr="00CD71E1">
        <w:rPr>
          <w:rFonts w:ascii="Segoe UI" w:hAnsi="Segoe UI" w:cs="Segoe UI"/>
          <w:color w:val="2E2F30"/>
          <w:lang w:val="en-US"/>
        </w:rPr>
        <w:t>VALUES (11, 'newuser', SHA2('mypassword', 256), 5);</w:t>
      </w:r>
    </w:p>
    <w:p w14:paraId="6F46BADD" w14:textId="77A20DD4" w:rsidR="00E9183E" w:rsidRPr="001B7F9F" w:rsidRDefault="001B7F9F" w:rsidP="00CD71E1">
      <w:pPr>
        <w:pStyle w:val="f7g24p0"/>
        <w:spacing w:before="0" w:after="0" w:afterAutospacing="0"/>
        <w:rPr>
          <w:rFonts w:ascii="Segoe UI" w:hAnsi="Segoe UI" w:cs="Segoe UI"/>
          <w:b/>
          <w:bCs/>
          <w:color w:val="2E2F30"/>
          <w:sz w:val="20"/>
          <w:szCs w:val="20"/>
          <w:rtl/>
          <w:lang w:val="en-US"/>
        </w:rPr>
      </w:pPr>
      <w:r w:rsidRPr="001B7F9F">
        <w:rPr>
          <w:rFonts w:ascii="Segoe UI" w:hAnsi="Segoe UI" w:cs="Segoe UI"/>
          <w:b/>
          <w:bCs/>
          <w:color w:val="EF4623" w:themeColor="accent1"/>
          <w:sz w:val="20"/>
          <w:szCs w:val="2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*There is note at the end*</w:t>
      </w:r>
    </w:p>
    <w:p w14:paraId="161F6E5A" w14:textId="77777777" w:rsidR="00E9183E" w:rsidRDefault="00E9183E" w:rsidP="00CD71E1">
      <w:pPr>
        <w:pStyle w:val="f7g24p0"/>
        <w:spacing w:before="0" w:after="0" w:afterAutospacing="0"/>
        <w:rPr>
          <w:rFonts w:ascii="Segoe UI" w:hAnsi="Segoe UI" w:cs="Segoe UI"/>
          <w:color w:val="2E2F30"/>
          <w:rtl/>
          <w:lang w:val="en-US"/>
        </w:rPr>
      </w:pPr>
    </w:p>
    <w:p w14:paraId="37BC2DE8" w14:textId="71891AD8" w:rsidR="00E9183E" w:rsidRPr="001B7F9F" w:rsidRDefault="00E9183E" w:rsidP="00E9183E">
      <w:pPr>
        <w:pStyle w:val="f7g24p0"/>
        <w:rPr>
          <w:rFonts w:ascii="Segoe UI" w:hAnsi="Segoe UI" w:cs="Segoe UI"/>
          <w:bCs/>
          <w:color w:val="EF4623"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183E">
        <w:rPr>
          <w:rFonts w:ascii="Segoe UI" w:hAnsi="Segoe UI" w:cs="Segoe UI"/>
          <w:bCs/>
          <w:color w:val="EF4623"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Available Tables</w:t>
      </w:r>
    </w:p>
    <w:p w14:paraId="6545A170" w14:textId="1D125DE8" w:rsidR="00AD2C90" w:rsidRDefault="00AD2C90" w:rsidP="00973928">
      <w:pPr>
        <w:pStyle w:val="f7g24p0"/>
        <w:spacing w:before="0" w:after="0" w:afterAutospacing="0"/>
        <w:rPr>
          <w:noProof/>
          <w:rtl/>
        </w:rPr>
      </w:pPr>
      <w:r>
        <w:rPr>
          <w:noProof/>
        </w:rPr>
        <w:drawing>
          <wp:inline distT="0" distB="0" distL="0" distR="0" wp14:anchorId="1E88B81D" wp14:editId="7E8AA549">
            <wp:extent cx="2631835" cy="2324100"/>
            <wp:effectExtent l="0" t="0" r="0" b="0"/>
            <wp:docPr id="20675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161" name=""/>
                    <pic:cNvPicPr/>
                  </pic:nvPicPr>
                  <pic:blipFill>
                    <a:blip r:embed="rId11"/>
                    <a:stretch>
                      <a:fillRect/>
                    </a:stretch>
                  </pic:blipFill>
                  <pic:spPr>
                    <a:xfrm>
                      <a:off x="0" y="0"/>
                      <a:ext cx="2643383" cy="2334297"/>
                    </a:xfrm>
                    <a:prstGeom prst="rect">
                      <a:avLst/>
                    </a:prstGeom>
                  </pic:spPr>
                </pic:pic>
              </a:graphicData>
            </a:graphic>
          </wp:inline>
        </w:drawing>
      </w:r>
      <w:r w:rsidR="0078713A" w:rsidRPr="0078713A">
        <w:rPr>
          <w:noProof/>
        </w:rPr>
        <w:t xml:space="preserve"> </w:t>
      </w:r>
      <w:r w:rsidR="0078713A">
        <w:rPr>
          <w:noProof/>
        </w:rPr>
        <w:drawing>
          <wp:inline distT="0" distB="0" distL="0" distR="0" wp14:anchorId="06E6CB87" wp14:editId="6DE5E514">
            <wp:extent cx="2539365" cy="2273300"/>
            <wp:effectExtent l="0" t="0" r="0" b="0"/>
            <wp:docPr id="894447299" name="Picture 1" descr="A schedule of time and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7299" name="Picture 1" descr="A schedule of time and schedule"/>
                    <pic:cNvPicPr/>
                  </pic:nvPicPr>
                  <pic:blipFill>
                    <a:blip r:embed="rId12"/>
                    <a:stretch>
                      <a:fillRect/>
                    </a:stretch>
                  </pic:blipFill>
                  <pic:spPr>
                    <a:xfrm>
                      <a:off x="0" y="0"/>
                      <a:ext cx="2544026" cy="2277473"/>
                    </a:xfrm>
                    <a:prstGeom prst="rect">
                      <a:avLst/>
                    </a:prstGeom>
                  </pic:spPr>
                </pic:pic>
              </a:graphicData>
            </a:graphic>
          </wp:inline>
        </w:drawing>
      </w:r>
    </w:p>
    <w:p w14:paraId="0DD036DE" w14:textId="44DD3492" w:rsidR="00E9183E" w:rsidRDefault="00E9183E" w:rsidP="00973928">
      <w:pPr>
        <w:pStyle w:val="f7g24p0"/>
        <w:spacing w:before="0" w:after="0" w:afterAutospacing="0"/>
        <w:rPr>
          <w:noProof/>
          <w:rtl/>
        </w:rPr>
      </w:pPr>
      <w:r>
        <w:rPr>
          <w:noProof/>
        </w:rPr>
        <w:drawing>
          <wp:inline distT="0" distB="0" distL="0" distR="0" wp14:anchorId="7536AEAF" wp14:editId="411F32A5">
            <wp:extent cx="1714500" cy="2063140"/>
            <wp:effectExtent l="0" t="0" r="0" b="0"/>
            <wp:docPr id="4841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931" name=""/>
                    <pic:cNvPicPr/>
                  </pic:nvPicPr>
                  <pic:blipFill>
                    <a:blip r:embed="rId13"/>
                    <a:stretch>
                      <a:fillRect/>
                    </a:stretch>
                  </pic:blipFill>
                  <pic:spPr>
                    <a:xfrm>
                      <a:off x="0" y="0"/>
                      <a:ext cx="1720624" cy="2070509"/>
                    </a:xfrm>
                    <a:prstGeom prst="rect">
                      <a:avLst/>
                    </a:prstGeom>
                  </pic:spPr>
                </pic:pic>
              </a:graphicData>
            </a:graphic>
          </wp:inline>
        </w:drawing>
      </w:r>
    </w:p>
    <w:p w14:paraId="1DD2EC1A" w14:textId="77777777" w:rsidR="0078713A" w:rsidRDefault="0078713A" w:rsidP="00973928">
      <w:pPr>
        <w:pStyle w:val="f7g24p0"/>
        <w:spacing w:before="0" w:after="0" w:afterAutospacing="0"/>
        <w:rPr>
          <w:noProof/>
          <w:rtl/>
        </w:rPr>
      </w:pPr>
    </w:p>
    <w:p w14:paraId="6AD26267" w14:textId="06B39DE9" w:rsidR="0078713A" w:rsidRDefault="0078713A" w:rsidP="00973928">
      <w:pPr>
        <w:pStyle w:val="f7g24p0"/>
        <w:spacing w:before="0" w:after="0" w:afterAutospacing="0"/>
        <w:rPr>
          <w:noProof/>
          <w:rtl/>
        </w:rPr>
      </w:pPr>
      <w:r>
        <w:rPr>
          <w:noProof/>
        </w:rPr>
        <w:drawing>
          <wp:inline distT="0" distB="0" distL="0" distR="0" wp14:anchorId="7D7EED85" wp14:editId="47430352">
            <wp:extent cx="2349500" cy="2777063"/>
            <wp:effectExtent l="0" t="0" r="0" b="4445"/>
            <wp:docPr id="3106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679" name=""/>
                    <pic:cNvPicPr/>
                  </pic:nvPicPr>
                  <pic:blipFill>
                    <a:blip r:embed="rId14"/>
                    <a:stretch>
                      <a:fillRect/>
                    </a:stretch>
                  </pic:blipFill>
                  <pic:spPr>
                    <a:xfrm>
                      <a:off x="0" y="0"/>
                      <a:ext cx="2359346" cy="2788701"/>
                    </a:xfrm>
                    <a:prstGeom prst="rect">
                      <a:avLst/>
                    </a:prstGeom>
                  </pic:spPr>
                </pic:pic>
              </a:graphicData>
            </a:graphic>
          </wp:inline>
        </w:drawing>
      </w:r>
      <w:r w:rsidRPr="0078713A">
        <w:rPr>
          <w:noProof/>
        </w:rPr>
        <w:t xml:space="preserve"> </w:t>
      </w:r>
      <w:r>
        <w:rPr>
          <w:noProof/>
        </w:rPr>
        <w:drawing>
          <wp:inline distT="0" distB="0" distL="0" distR="0" wp14:anchorId="48AB2FA4" wp14:editId="674DEC51">
            <wp:extent cx="2124268" cy="1689100"/>
            <wp:effectExtent l="0" t="0" r="9525" b="6350"/>
            <wp:docPr id="1297624694" name="Picture 1" descr="A table of names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4694" name="Picture 1" descr="A table of names with black text"/>
                    <pic:cNvPicPr/>
                  </pic:nvPicPr>
                  <pic:blipFill>
                    <a:blip r:embed="rId15"/>
                    <a:stretch>
                      <a:fillRect/>
                    </a:stretch>
                  </pic:blipFill>
                  <pic:spPr>
                    <a:xfrm>
                      <a:off x="0" y="0"/>
                      <a:ext cx="2149999" cy="1709560"/>
                    </a:xfrm>
                    <a:prstGeom prst="rect">
                      <a:avLst/>
                    </a:prstGeom>
                  </pic:spPr>
                </pic:pic>
              </a:graphicData>
            </a:graphic>
          </wp:inline>
        </w:drawing>
      </w:r>
    </w:p>
    <w:p w14:paraId="7E32ADB4" w14:textId="77777777" w:rsidR="0078713A" w:rsidRDefault="0078713A" w:rsidP="00973928">
      <w:pPr>
        <w:pStyle w:val="f7g24p0"/>
        <w:spacing w:before="0" w:after="0" w:afterAutospacing="0"/>
        <w:rPr>
          <w:noProof/>
          <w:rtl/>
        </w:rPr>
      </w:pPr>
    </w:p>
    <w:p w14:paraId="4D26F803" w14:textId="77777777" w:rsidR="0078713A" w:rsidRDefault="0078713A" w:rsidP="00973928">
      <w:pPr>
        <w:pStyle w:val="f7g24p0"/>
        <w:spacing w:before="0" w:after="0" w:afterAutospacing="0"/>
        <w:rPr>
          <w:noProof/>
          <w:rtl/>
        </w:rPr>
      </w:pPr>
    </w:p>
    <w:p w14:paraId="4C67285E" w14:textId="77777777" w:rsidR="0078713A" w:rsidRDefault="0078713A" w:rsidP="00973928">
      <w:pPr>
        <w:pStyle w:val="f7g24p0"/>
        <w:spacing w:before="0" w:after="0" w:afterAutospacing="0"/>
        <w:rPr>
          <w:noProof/>
          <w:rtl/>
        </w:rPr>
      </w:pPr>
    </w:p>
    <w:p w14:paraId="5B6A9151" w14:textId="2DE657EC" w:rsidR="0078713A" w:rsidRDefault="0078713A" w:rsidP="00973928">
      <w:pPr>
        <w:pStyle w:val="f7g24p0"/>
        <w:spacing w:before="0" w:after="0" w:afterAutospacing="0"/>
        <w:rPr>
          <w:noProof/>
          <w:rtl/>
        </w:rPr>
      </w:pPr>
      <w:r>
        <w:rPr>
          <w:noProof/>
        </w:rPr>
        <w:drawing>
          <wp:inline distT="0" distB="0" distL="0" distR="0" wp14:anchorId="76F89A65" wp14:editId="3FE18773">
            <wp:extent cx="2209800" cy="2684603"/>
            <wp:effectExtent l="0" t="0" r="0" b="1905"/>
            <wp:docPr id="125626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1715" name=""/>
                    <pic:cNvPicPr/>
                  </pic:nvPicPr>
                  <pic:blipFill>
                    <a:blip r:embed="rId16"/>
                    <a:stretch>
                      <a:fillRect/>
                    </a:stretch>
                  </pic:blipFill>
                  <pic:spPr>
                    <a:xfrm>
                      <a:off x="0" y="0"/>
                      <a:ext cx="2214218" cy="2689970"/>
                    </a:xfrm>
                    <a:prstGeom prst="rect">
                      <a:avLst/>
                    </a:prstGeom>
                  </pic:spPr>
                </pic:pic>
              </a:graphicData>
            </a:graphic>
          </wp:inline>
        </w:drawing>
      </w:r>
      <w:r w:rsidRPr="0078713A">
        <w:rPr>
          <w:noProof/>
        </w:rPr>
        <w:t xml:space="preserve"> </w:t>
      </w:r>
      <w:r>
        <w:rPr>
          <w:noProof/>
        </w:rPr>
        <w:drawing>
          <wp:inline distT="0" distB="0" distL="0" distR="0" wp14:anchorId="196C6D86" wp14:editId="49FA8EF9">
            <wp:extent cx="2193043" cy="2660601"/>
            <wp:effectExtent l="0" t="0" r="0" b="6985"/>
            <wp:docPr id="1966672298" name="Picture 1" descr="A screenshot of a phon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72298" name="Picture 1" descr="A screenshot of a phone number"/>
                    <pic:cNvPicPr/>
                  </pic:nvPicPr>
                  <pic:blipFill>
                    <a:blip r:embed="rId17"/>
                    <a:stretch>
                      <a:fillRect/>
                    </a:stretch>
                  </pic:blipFill>
                  <pic:spPr>
                    <a:xfrm>
                      <a:off x="0" y="0"/>
                      <a:ext cx="2205372" cy="2675558"/>
                    </a:xfrm>
                    <a:prstGeom prst="rect">
                      <a:avLst/>
                    </a:prstGeom>
                  </pic:spPr>
                </pic:pic>
              </a:graphicData>
            </a:graphic>
          </wp:inline>
        </w:drawing>
      </w:r>
    </w:p>
    <w:p w14:paraId="0A50AAD1" w14:textId="7DD0842A" w:rsidR="00E9183E" w:rsidRDefault="00E9183E" w:rsidP="00973928">
      <w:pPr>
        <w:pStyle w:val="f7g24p0"/>
        <w:spacing w:before="0" w:after="0" w:afterAutospacing="0"/>
        <w:rPr>
          <w:noProof/>
          <w:rtl/>
        </w:rPr>
      </w:pPr>
      <w:r>
        <w:rPr>
          <w:noProof/>
        </w:rPr>
        <w:drawing>
          <wp:inline distT="0" distB="0" distL="0" distR="0" wp14:anchorId="1BBE6CD2" wp14:editId="2B3D734A">
            <wp:extent cx="2119170" cy="1854777"/>
            <wp:effectExtent l="0" t="0" r="0" b="0"/>
            <wp:docPr id="130929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94437" name=""/>
                    <pic:cNvPicPr/>
                  </pic:nvPicPr>
                  <pic:blipFill>
                    <a:blip r:embed="rId18"/>
                    <a:stretch>
                      <a:fillRect/>
                    </a:stretch>
                  </pic:blipFill>
                  <pic:spPr>
                    <a:xfrm>
                      <a:off x="0" y="0"/>
                      <a:ext cx="2139004" cy="1872136"/>
                    </a:xfrm>
                    <a:prstGeom prst="rect">
                      <a:avLst/>
                    </a:prstGeom>
                  </pic:spPr>
                </pic:pic>
              </a:graphicData>
            </a:graphic>
          </wp:inline>
        </w:drawing>
      </w:r>
      <w:r w:rsidRPr="00E9183E">
        <w:rPr>
          <w:noProof/>
        </w:rPr>
        <w:t xml:space="preserve"> </w:t>
      </w:r>
      <w:r>
        <w:rPr>
          <w:noProof/>
        </w:rPr>
        <w:drawing>
          <wp:inline distT="0" distB="0" distL="0" distR="0" wp14:anchorId="27752B04" wp14:editId="3EA0729A">
            <wp:extent cx="2088869" cy="1849582"/>
            <wp:effectExtent l="0" t="0" r="6985" b="0"/>
            <wp:docPr id="961218247" name="Picture 1" descr="A table with numb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18247" name="Picture 1" descr="A table with numbers and numbers"/>
                    <pic:cNvPicPr/>
                  </pic:nvPicPr>
                  <pic:blipFill>
                    <a:blip r:embed="rId19"/>
                    <a:stretch>
                      <a:fillRect/>
                    </a:stretch>
                  </pic:blipFill>
                  <pic:spPr>
                    <a:xfrm>
                      <a:off x="0" y="0"/>
                      <a:ext cx="2106429" cy="1865131"/>
                    </a:xfrm>
                    <a:prstGeom prst="rect">
                      <a:avLst/>
                    </a:prstGeom>
                  </pic:spPr>
                </pic:pic>
              </a:graphicData>
            </a:graphic>
          </wp:inline>
        </w:drawing>
      </w:r>
    </w:p>
    <w:p w14:paraId="606D55AA" w14:textId="2C9CB226" w:rsidR="0078713A" w:rsidRDefault="0078713A" w:rsidP="00973928">
      <w:pPr>
        <w:pStyle w:val="f7g24p0"/>
        <w:spacing w:before="0" w:after="0" w:afterAutospacing="0"/>
        <w:rPr>
          <w:noProof/>
          <w:rtl/>
        </w:rPr>
      </w:pPr>
      <w:r>
        <w:rPr>
          <w:noProof/>
        </w:rPr>
        <w:drawing>
          <wp:inline distT="0" distB="0" distL="0" distR="0" wp14:anchorId="552EC3A0" wp14:editId="343F4BEF">
            <wp:extent cx="2095500" cy="2623852"/>
            <wp:effectExtent l="0" t="0" r="0" b="5080"/>
            <wp:docPr id="5018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849" name=""/>
                    <pic:cNvPicPr/>
                  </pic:nvPicPr>
                  <pic:blipFill>
                    <a:blip r:embed="rId20"/>
                    <a:stretch>
                      <a:fillRect/>
                    </a:stretch>
                  </pic:blipFill>
                  <pic:spPr>
                    <a:xfrm>
                      <a:off x="0" y="0"/>
                      <a:ext cx="2103049" cy="2633304"/>
                    </a:xfrm>
                    <a:prstGeom prst="rect">
                      <a:avLst/>
                    </a:prstGeom>
                  </pic:spPr>
                </pic:pic>
              </a:graphicData>
            </a:graphic>
          </wp:inline>
        </w:drawing>
      </w:r>
      <w:r w:rsidRPr="0078713A">
        <w:rPr>
          <w:noProof/>
        </w:rPr>
        <w:t xml:space="preserve"> </w:t>
      </w:r>
      <w:r>
        <w:rPr>
          <w:noProof/>
        </w:rPr>
        <w:drawing>
          <wp:inline distT="0" distB="0" distL="0" distR="0" wp14:anchorId="719328CF" wp14:editId="51C56FE0">
            <wp:extent cx="2037463" cy="2618509"/>
            <wp:effectExtent l="0" t="0" r="1270" b="0"/>
            <wp:docPr id="1476779449" name="Picture 1" descr="A screenshot of a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79449" name="Picture 1" descr="A screenshot of a tablet"/>
                    <pic:cNvPicPr/>
                  </pic:nvPicPr>
                  <pic:blipFill>
                    <a:blip r:embed="rId21"/>
                    <a:stretch>
                      <a:fillRect/>
                    </a:stretch>
                  </pic:blipFill>
                  <pic:spPr>
                    <a:xfrm>
                      <a:off x="0" y="0"/>
                      <a:ext cx="2075156" cy="2666951"/>
                    </a:xfrm>
                    <a:prstGeom prst="rect">
                      <a:avLst/>
                    </a:prstGeom>
                  </pic:spPr>
                </pic:pic>
              </a:graphicData>
            </a:graphic>
          </wp:inline>
        </w:drawing>
      </w:r>
    </w:p>
    <w:p w14:paraId="7F45E69D" w14:textId="224F4CEC" w:rsidR="00CD71E1" w:rsidRDefault="00CD71E1" w:rsidP="00973928">
      <w:pPr>
        <w:pStyle w:val="f7g24p0"/>
        <w:spacing w:before="0" w:after="0" w:afterAutospacing="0"/>
        <w:rPr>
          <w:noProof/>
          <w:rtl/>
        </w:rPr>
      </w:pPr>
      <w:r>
        <w:rPr>
          <w:noProof/>
        </w:rPr>
        <w:drawing>
          <wp:inline distT="0" distB="0" distL="0" distR="0" wp14:anchorId="0978E8C1" wp14:editId="093AA17F">
            <wp:extent cx="2000250" cy="2496988"/>
            <wp:effectExtent l="0" t="0" r="0" b="0"/>
            <wp:docPr id="47464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1684" name=""/>
                    <pic:cNvPicPr/>
                  </pic:nvPicPr>
                  <pic:blipFill>
                    <a:blip r:embed="rId22"/>
                    <a:stretch>
                      <a:fillRect/>
                    </a:stretch>
                  </pic:blipFill>
                  <pic:spPr>
                    <a:xfrm>
                      <a:off x="0" y="0"/>
                      <a:ext cx="2011108" cy="2510543"/>
                    </a:xfrm>
                    <a:prstGeom prst="rect">
                      <a:avLst/>
                    </a:prstGeom>
                  </pic:spPr>
                </pic:pic>
              </a:graphicData>
            </a:graphic>
          </wp:inline>
        </w:drawing>
      </w:r>
      <w:r w:rsidRPr="00CD71E1">
        <w:rPr>
          <w:noProof/>
        </w:rPr>
        <w:t xml:space="preserve"> </w:t>
      </w:r>
      <w:r>
        <w:rPr>
          <w:noProof/>
        </w:rPr>
        <w:drawing>
          <wp:inline distT="0" distB="0" distL="0" distR="0" wp14:anchorId="27D701E1" wp14:editId="62DCDB7F">
            <wp:extent cx="1973744" cy="2863850"/>
            <wp:effectExtent l="0" t="0" r="7620" b="0"/>
            <wp:docPr id="24837251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2513" name="Picture 1" descr="A screenshot of a computer"/>
                    <pic:cNvPicPr/>
                  </pic:nvPicPr>
                  <pic:blipFill>
                    <a:blip r:embed="rId23"/>
                    <a:stretch>
                      <a:fillRect/>
                    </a:stretch>
                  </pic:blipFill>
                  <pic:spPr>
                    <a:xfrm>
                      <a:off x="0" y="0"/>
                      <a:ext cx="1993787" cy="2892931"/>
                    </a:xfrm>
                    <a:prstGeom prst="rect">
                      <a:avLst/>
                    </a:prstGeom>
                  </pic:spPr>
                </pic:pic>
              </a:graphicData>
            </a:graphic>
          </wp:inline>
        </w:drawing>
      </w:r>
    </w:p>
    <w:p w14:paraId="39455B78" w14:textId="0EE11F88" w:rsidR="006071D5" w:rsidRDefault="00B65FA6" w:rsidP="00973928">
      <w:pPr>
        <w:pStyle w:val="f7g24p0"/>
        <w:spacing w:before="0" w:after="0" w:afterAutospacing="0"/>
        <w:rPr>
          <w:noProof/>
          <w:rtl/>
        </w:rPr>
      </w:pPr>
      <w:r>
        <w:rPr>
          <w:noProof/>
        </w:rPr>
        <w:drawing>
          <wp:inline distT="0" distB="0" distL="0" distR="0" wp14:anchorId="4D5D3446" wp14:editId="794856CF">
            <wp:extent cx="2155719" cy="2696441"/>
            <wp:effectExtent l="0" t="0" r="0" b="8890"/>
            <wp:docPr id="9728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9191" name=""/>
                    <pic:cNvPicPr/>
                  </pic:nvPicPr>
                  <pic:blipFill>
                    <a:blip r:embed="rId24"/>
                    <a:stretch>
                      <a:fillRect/>
                    </a:stretch>
                  </pic:blipFill>
                  <pic:spPr>
                    <a:xfrm>
                      <a:off x="0" y="0"/>
                      <a:ext cx="2163390" cy="2706036"/>
                    </a:xfrm>
                    <a:prstGeom prst="rect">
                      <a:avLst/>
                    </a:prstGeom>
                  </pic:spPr>
                </pic:pic>
              </a:graphicData>
            </a:graphic>
          </wp:inline>
        </w:drawing>
      </w:r>
      <w:r w:rsidRPr="00B65FA6">
        <w:rPr>
          <w:noProof/>
        </w:rPr>
        <w:t xml:space="preserve"> </w:t>
      </w:r>
      <w:r>
        <w:rPr>
          <w:noProof/>
        </w:rPr>
        <w:drawing>
          <wp:inline distT="0" distB="0" distL="0" distR="0" wp14:anchorId="596D7649" wp14:editId="29E29471">
            <wp:extent cx="2133556" cy="2712027"/>
            <wp:effectExtent l="0" t="0" r="635" b="0"/>
            <wp:docPr id="1881533733" name="Picture 1" descr="A white sheet with numb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33733" name="Picture 1" descr="A white sheet with numbers and numbers"/>
                    <pic:cNvPicPr/>
                  </pic:nvPicPr>
                  <pic:blipFill>
                    <a:blip r:embed="rId25"/>
                    <a:stretch>
                      <a:fillRect/>
                    </a:stretch>
                  </pic:blipFill>
                  <pic:spPr>
                    <a:xfrm>
                      <a:off x="0" y="0"/>
                      <a:ext cx="2156397" cy="2741061"/>
                    </a:xfrm>
                    <a:prstGeom prst="rect">
                      <a:avLst/>
                    </a:prstGeom>
                  </pic:spPr>
                </pic:pic>
              </a:graphicData>
            </a:graphic>
          </wp:inline>
        </w:drawing>
      </w:r>
    </w:p>
    <w:p w14:paraId="6BE9D4F1" w14:textId="77777777" w:rsidR="00CD71E1" w:rsidRDefault="00CD71E1" w:rsidP="00973928">
      <w:pPr>
        <w:pStyle w:val="f7g24p0"/>
        <w:spacing w:before="0" w:after="0" w:afterAutospacing="0"/>
        <w:rPr>
          <w:noProof/>
          <w:rtl/>
        </w:rPr>
      </w:pPr>
    </w:p>
    <w:p w14:paraId="5BF457F6" w14:textId="6D3ADA0D" w:rsidR="00CD71E1" w:rsidRDefault="00CD71E1" w:rsidP="00973928">
      <w:pPr>
        <w:pStyle w:val="f7g24p0"/>
        <w:spacing w:before="0" w:after="0" w:afterAutospacing="0"/>
        <w:rPr>
          <w:rFonts w:ascii="Segoe UI" w:hAnsi="Segoe UI" w:cs="Segoe UI"/>
          <w:color w:val="2E2F30"/>
          <w:rtl/>
          <w:lang w:val="en-US"/>
        </w:rPr>
      </w:pPr>
      <w:r>
        <w:rPr>
          <w:noProof/>
        </w:rPr>
        <w:drawing>
          <wp:inline distT="0" distB="0" distL="0" distR="0" wp14:anchorId="05CC19FD" wp14:editId="098A6ACE">
            <wp:extent cx="2571750" cy="2554043"/>
            <wp:effectExtent l="0" t="0" r="0" b="0"/>
            <wp:docPr id="34026536" name="Picture 1" descr="A screenshot of a medical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536" name="Picture 1" descr="A screenshot of a medical record"/>
                    <pic:cNvPicPr/>
                  </pic:nvPicPr>
                  <pic:blipFill>
                    <a:blip r:embed="rId26"/>
                    <a:stretch>
                      <a:fillRect/>
                    </a:stretch>
                  </pic:blipFill>
                  <pic:spPr>
                    <a:xfrm>
                      <a:off x="0" y="0"/>
                      <a:ext cx="2581650" cy="2563875"/>
                    </a:xfrm>
                    <a:prstGeom prst="rect">
                      <a:avLst/>
                    </a:prstGeom>
                  </pic:spPr>
                </pic:pic>
              </a:graphicData>
            </a:graphic>
          </wp:inline>
        </w:drawing>
      </w:r>
    </w:p>
    <w:p w14:paraId="493B50C2" w14:textId="0EF58584" w:rsidR="00CD71E1" w:rsidRDefault="00CD71E1" w:rsidP="00973928">
      <w:pPr>
        <w:pStyle w:val="f7g24p0"/>
        <w:spacing w:before="0" w:after="0" w:afterAutospacing="0"/>
        <w:rPr>
          <w:rFonts w:ascii="Segoe UI" w:hAnsi="Segoe UI" w:cs="Segoe UI"/>
          <w:color w:val="2E2F30"/>
          <w:lang w:val="en-US"/>
        </w:rPr>
      </w:pPr>
      <w:r>
        <w:rPr>
          <w:noProof/>
        </w:rPr>
        <w:drawing>
          <wp:inline distT="0" distB="0" distL="0" distR="0" wp14:anchorId="7C0FBFFD" wp14:editId="40228AE7">
            <wp:extent cx="2571750" cy="2296380"/>
            <wp:effectExtent l="0" t="0" r="0" b="8890"/>
            <wp:docPr id="706367420"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7420" name="Picture 1" descr="A screenshot of a computer screen"/>
                    <pic:cNvPicPr/>
                  </pic:nvPicPr>
                  <pic:blipFill>
                    <a:blip r:embed="rId27"/>
                    <a:stretch>
                      <a:fillRect/>
                    </a:stretch>
                  </pic:blipFill>
                  <pic:spPr>
                    <a:xfrm>
                      <a:off x="0" y="0"/>
                      <a:ext cx="2579809" cy="2303576"/>
                    </a:xfrm>
                    <a:prstGeom prst="rect">
                      <a:avLst/>
                    </a:prstGeom>
                  </pic:spPr>
                </pic:pic>
              </a:graphicData>
            </a:graphic>
          </wp:inline>
        </w:drawing>
      </w:r>
    </w:p>
    <w:p w14:paraId="5C7EEF0E" w14:textId="77777777" w:rsidR="001B7F9F" w:rsidRDefault="001B7F9F" w:rsidP="00973928">
      <w:pPr>
        <w:pStyle w:val="f7g24p0"/>
        <w:spacing w:before="0" w:after="0" w:afterAutospacing="0"/>
        <w:rPr>
          <w:rFonts w:ascii="Segoe UI" w:hAnsi="Segoe UI" w:cs="Segoe UI"/>
          <w:color w:val="2E2F30"/>
          <w:lang w:val="en-US"/>
        </w:rPr>
      </w:pPr>
    </w:p>
    <w:p w14:paraId="0D42ABCC" w14:textId="77777777" w:rsidR="001B7F9F" w:rsidRDefault="001B7F9F" w:rsidP="00973928">
      <w:pPr>
        <w:pStyle w:val="f7g24p0"/>
        <w:spacing w:before="0" w:after="0" w:afterAutospacing="0"/>
        <w:rPr>
          <w:rFonts w:ascii="Segoe UI" w:hAnsi="Segoe UI" w:cs="Segoe UI"/>
          <w:color w:val="2E2F30"/>
          <w:lang w:val="en-US"/>
        </w:rPr>
      </w:pPr>
    </w:p>
    <w:p w14:paraId="325F81CB" w14:textId="77777777" w:rsidR="001B7F9F" w:rsidRDefault="001B7F9F" w:rsidP="00973928">
      <w:pPr>
        <w:pStyle w:val="f7g24p0"/>
        <w:spacing w:before="0" w:after="0" w:afterAutospacing="0"/>
        <w:rPr>
          <w:rFonts w:ascii="Segoe UI" w:hAnsi="Segoe UI" w:cs="Segoe UI"/>
          <w:color w:val="2E2F30"/>
          <w:lang w:val="en-US"/>
        </w:rPr>
      </w:pPr>
    </w:p>
    <w:p w14:paraId="1623F2FD" w14:textId="77777777" w:rsidR="001B7F9F" w:rsidRDefault="001B7F9F" w:rsidP="00973928">
      <w:pPr>
        <w:pStyle w:val="f7g24p0"/>
        <w:spacing w:before="0" w:after="0" w:afterAutospacing="0"/>
        <w:rPr>
          <w:rFonts w:ascii="Segoe UI" w:hAnsi="Segoe UI" w:cs="Segoe UI"/>
          <w:color w:val="2E2F30"/>
          <w:lang w:val="en-US"/>
        </w:rPr>
      </w:pPr>
    </w:p>
    <w:p w14:paraId="4C882F08" w14:textId="77777777" w:rsidR="001B7F9F" w:rsidRDefault="001B7F9F" w:rsidP="00973928">
      <w:pPr>
        <w:pStyle w:val="f7g24p0"/>
        <w:spacing w:before="0" w:after="0" w:afterAutospacing="0"/>
        <w:rPr>
          <w:rFonts w:ascii="Segoe UI" w:hAnsi="Segoe UI" w:cs="Segoe UI"/>
          <w:color w:val="2E2F30"/>
          <w:rtl/>
          <w:lang w:val="en-US"/>
        </w:rPr>
      </w:pPr>
    </w:p>
    <w:p w14:paraId="7F2A6069" w14:textId="4C5AFE84" w:rsidR="00E9183E" w:rsidRDefault="00E9183E"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B7F9F">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w:t>
      </w:r>
    </w:p>
    <w:p w14:paraId="50AFE38A" w14:textId="314766A6"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1B39AC93" wp14:editId="73D2A684">
            <wp:extent cx="3100039" cy="1104370"/>
            <wp:effectExtent l="0" t="0" r="5715" b="635"/>
            <wp:docPr id="60477471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74715" name="Picture 1" descr="A screenshot of a computer"/>
                    <pic:cNvPicPr/>
                  </pic:nvPicPr>
                  <pic:blipFill>
                    <a:blip r:embed="rId28"/>
                    <a:stretch>
                      <a:fillRect/>
                    </a:stretch>
                  </pic:blipFill>
                  <pic:spPr>
                    <a:xfrm>
                      <a:off x="0" y="0"/>
                      <a:ext cx="3103738" cy="1105688"/>
                    </a:xfrm>
                    <a:prstGeom prst="rect">
                      <a:avLst/>
                    </a:prstGeom>
                  </pic:spPr>
                </pic:pic>
              </a:graphicData>
            </a:graphic>
          </wp:inline>
        </w:drawing>
      </w:r>
    </w:p>
    <w:p w14:paraId="643B05E3" w14:textId="33CFE85F"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4A1242A1" wp14:editId="6E540888">
            <wp:extent cx="3133493" cy="522993"/>
            <wp:effectExtent l="0" t="0" r="0" b="0"/>
            <wp:docPr id="1379797661" name="Picture 1" descr="A white grid with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7661" name="Picture 1" descr="A white grid with black lines"/>
                    <pic:cNvPicPr/>
                  </pic:nvPicPr>
                  <pic:blipFill>
                    <a:blip r:embed="rId29"/>
                    <a:stretch>
                      <a:fillRect/>
                    </a:stretch>
                  </pic:blipFill>
                  <pic:spPr>
                    <a:xfrm>
                      <a:off x="0" y="0"/>
                      <a:ext cx="3165295" cy="528301"/>
                    </a:xfrm>
                    <a:prstGeom prst="rect">
                      <a:avLst/>
                    </a:prstGeom>
                  </pic:spPr>
                </pic:pic>
              </a:graphicData>
            </a:graphic>
          </wp:inline>
        </w:drawing>
      </w:r>
    </w:p>
    <w:p w14:paraId="44BA149D" w14:textId="341D9C32"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EFDF1CB" wp14:editId="49CCB495">
            <wp:extent cx="3376849" cy="367990"/>
            <wp:effectExtent l="0" t="0" r="0" b="0"/>
            <wp:docPr id="9204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10283" name=""/>
                    <pic:cNvPicPr/>
                  </pic:nvPicPr>
                  <pic:blipFill>
                    <a:blip r:embed="rId30"/>
                    <a:stretch>
                      <a:fillRect/>
                    </a:stretch>
                  </pic:blipFill>
                  <pic:spPr>
                    <a:xfrm>
                      <a:off x="0" y="0"/>
                      <a:ext cx="3476612" cy="378862"/>
                    </a:xfrm>
                    <a:prstGeom prst="rect">
                      <a:avLst/>
                    </a:prstGeom>
                  </pic:spPr>
                </pic:pic>
              </a:graphicData>
            </a:graphic>
          </wp:inline>
        </w:drawing>
      </w:r>
    </w:p>
    <w:p w14:paraId="3BBEFAC9" w14:textId="178F639A"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2ECD858" wp14:editId="03CD7F02">
            <wp:extent cx="3533060" cy="1137424"/>
            <wp:effectExtent l="0" t="0" r="0" b="5715"/>
            <wp:docPr id="8892816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1645" name="Picture 1" descr="A screenshot of a computer"/>
                    <pic:cNvPicPr/>
                  </pic:nvPicPr>
                  <pic:blipFill>
                    <a:blip r:embed="rId31"/>
                    <a:stretch>
                      <a:fillRect/>
                    </a:stretch>
                  </pic:blipFill>
                  <pic:spPr>
                    <a:xfrm>
                      <a:off x="0" y="0"/>
                      <a:ext cx="3569386" cy="1149119"/>
                    </a:xfrm>
                    <a:prstGeom prst="rect">
                      <a:avLst/>
                    </a:prstGeom>
                  </pic:spPr>
                </pic:pic>
              </a:graphicData>
            </a:graphic>
          </wp:inline>
        </w:drawing>
      </w:r>
    </w:p>
    <w:p w14:paraId="24ABABF8" w14:textId="7F653CF8"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9E0F731" wp14:editId="2BE6CF2F">
            <wp:extent cx="3568390" cy="1256816"/>
            <wp:effectExtent l="0" t="0" r="0" b="635"/>
            <wp:docPr id="903775174" name="Picture 1" descr="A group of name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75174" name="Picture 1" descr="A group of names on a white background"/>
                    <pic:cNvPicPr/>
                  </pic:nvPicPr>
                  <pic:blipFill>
                    <a:blip r:embed="rId32"/>
                    <a:stretch>
                      <a:fillRect/>
                    </a:stretch>
                  </pic:blipFill>
                  <pic:spPr>
                    <a:xfrm>
                      <a:off x="0" y="0"/>
                      <a:ext cx="3595738" cy="1266448"/>
                    </a:xfrm>
                    <a:prstGeom prst="rect">
                      <a:avLst/>
                    </a:prstGeom>
                  </pic:spPr>
                </pic:pic>
              </a:graphicData>
            </a:graphic>
          </wp:inline>
        </w:drawing>
      </w:r>
    </w:p>
    <w:p w14:paraId="221431E8" w14:textId="433F7B3E"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567DFF3" wp14:editId="53319C07">
            <wp:extent cx="3570488" cy="936702"/>
            <wp:effectExtent l="0" t="0" r="0" b="0"/>
            <wp:docPr id="2001031867" name="Picture 1" descr="A group of name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1867" name="Picture 1" descr="A group of names on a white background"/>
                    <pic:cNvPicPr/>
                  </pic:nvPicPr>
                  <pic:blipFill>
                    <a:blip r:embed="rId33"/>
                    <a:stretch>
                      <a:fillRect/>
                    </a:stretch>
                  </pic:blipFill>
                  <pic:spPr>
                    <a:xfrm>
                      <a:off x="0" y="0"/>
                      <a:ext cx="3586081" cy="940793"/>
                    </a:xfrm>
                    <a:prstGeom prst="rect">
                      <a:avLst/>
                    </a:prstGeom>
                  </pic:spPr>
                </pic:pic>
              </a:graphicData>
            </a:graphic>
          </wp:inline>
        </w:drawing>
      </w:r>
    </w:p>
    <w:p w14:paraId="23383229" w14:textId="667CE7C7"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0D4A25F" wp14:editId="7BFA70AB">
            <wp:extent cx="3428017" cy="373566"/>
            <wp:effectExtent l="0" t="0" r="1270" b="7620"/>
            <wp:docPr id="1317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8207" name=""/>
                    <pic:cNvPicPr/>
                  </pic:nvPicPr>
                  <pic:blipFill>
                    <a:blip r:embed="rId34"/>
                    <a:stretch>
                      <a:fillRect/>
                    </a:stretch>
                  </pic:blipFill>
                  <pic:spPr>
                    <a:xfrm>
                      <a:off x="0" y="0"/>
                      <a:ext cx="3483388" cy="379600"/>
                    </a:xfrm>
                    <a:prstGeom prst="rect">
                      <a:avLst/>
                    </a:prstGeom>
                  </pic:spPr>
                </pic:pic>
              </a:graphicData>
            </a:graphic>
          </wp:inline>
        </w:drawing>
      </w:r>
    </w:p>
    <w:p w14:paraId="28D722DA" w14:textId="77777777"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44DDAC" w14:textId="4FCC07E8"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Notes:</w:t>
      </w:r>
    </w:p>
    <w:p w14:paraId="61B9E674" w14:textId="7C4A124A" w:rsidR="001B7F9F" w:rsidRPr="006F0DD9" w:rsidRDefault="001B7F9F" w:rsidP="00973928">
      <w:pPr>
        <w:pStyle w:val="f7g24p0"/>
        <w:spacing w:before="0" w:after="0" w:afterAutospacing="0"/>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0DD9">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Using SQLite Online, so SHA2 function is not supported.</w:t>
      </w:r>
    </w:p>
    <w:p w14:paraId="5C909E1E" w14:textId="4416F8E4" w:rsidR="001B7F9F" w:rsidRPr="006F0DD9" w:rsidRDefault="001B7F9F" w:rsidP="00973928">
      <w:pPr>
        <w:pStyle w:val="f7g24p0"/>
        <w:spacing w:before="0" w:after="0" w:afterAutospacing="0"/>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0DD9">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should be:</w:t>
      </w:r>
    </w:p>
    <w:p w14:paraId="0815D835" w14:textId="77777777" w:rsidR="001B7F9F" w:rsidRPr="00CD71E1" w:rsidRDefault="001B7F9F" w:rsidP="001B7F9F">
      <w:pPr>
        <w:pStyle w:val="f7g24p0"/>
        <w:spacing w:after="0"/>
        <w:rPr>
          <w:rFonts w:ascii="Segoe UI" w:hAnsi="Segoe UI" w:cs="Segoe UI"/>
          <w:color w:val="2E2F30"/>
          <w:lang w:val="en-US"/>
        </w:rPr>
      </w:pPr>
      <w:r w:rsidRPr="00CD71E1">
        <w:rPr>
          <w:rFonts w:ascii="Segoe UI" w:hAnsi="Segoe UI" w:cs="Segoe UI"/>
          <w:color w:val="2E2F30"/>
          <w:lang w:val="en-US"/>
        </w:rPr>
        <w:t>INSERT INTO UserAccount (UserID, Username, Password, RoleID)</w:t>
      </w:r>
    </w:p>
    <w:p w14:paraId="49141CA8" w14:textId="77777777" w:rsidR="001B7F9F" w:rsidRDefault="001B7F9F" w:rsidP="001B7F9F">
      <w:pPr>
        <w:pStyle w:val="f7g24p0"/>
        <w:spacing w:before="0" w:after="0" w:afterAutospacing="0"/>
        <w:rPr>
          <w:rFonts w:ascii="Segoe UI" w:hAnsi="Segoe UI" w:cs="Segoe UI"/>
          <w:color w:val="2E2F30"/>
          <w:lang w:val="en-US"/>
        </w:rPr>
      </w:pPr>
      <w:r w:rsidRPr="00CD71E1">
        <w:rPr>
          <w:rFonts w:ascii="Segoe UI" w:hAnsi="Segoe UI" w:cs="Segoe UI"/>
          <w:color w:val="2E2F30"/>
          <w:lang w:val="en-US"/>
        </w:rPr>
        <w:t>VALUES (11, 'newuser', SHA2('mypassword', 256), 5);</w:t>
      </w:r>
    </w:p>
    <w:p w14:paraId="403BA28A" w14:textId="607E514F" w:rsidR="001B7F9F" w:rsidRPr="001B7F9F" w:rsidRDefault="001B7F9F" w:rsidP="001B7F9F">
      <w:pPr>
        <w:pStyle w:val="f7g24p0"/>
        <w:spacing w:before="0" w:after="0" w:afterAutospacing="0"/>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7F9F">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I wr</w:t>
      </w:r>
      <w:r w:rsidR="006F0DD9">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ote it </w:t>
      </w:r>
      <w:r w:rsidRPr="001B7F9F">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SQLite Online:</w:t>
      </w:r>
    </w:p>
    <w:p w14:paraId="4E1515B4" w14:textId="77777777" w:rsidR="001B7F9F" w:rsidRPr="001B7F9F" w:rsidRDefault="001B7F9F" w:rsidP="001B7F9F">
      <w:pPr>
        <w:pStyle w:val="f7g24p0"/>
        <w:spacing w:after="0"/>
        <w:rPr>
          <w:rFonts w:ascii="Segoe UI" w:hAnsi="Segoe UI" w:cs="Segoe UI"/>
          <w:color w:val="2E2F30"/>
          <w:lang w:val="en-US"/>
        </w:rPr>
      </w:pPr>
      <w:r w:rsidRPr="001B7F9F">
        <w:rPr>
          <w:rFonts w:ascii="Segoe UI" w:hAnsi="Segoe UI" w:cs="Segoe UI"/>
          <w:color w:val="2E2F30"/>
          <w:lang w:val="en-US"/>
        </w:rPr>
        <w:t>INSERT INTO UserAccount (UserID, Username, Password, RoleID)</w:t>
      </w:r>
    </w:p>
    <w:p w14:paraId="66DD076E" w14:textId="19EE756E" w:rsidR="001B7F9F" w:rsidRDefault="001B7F9F" w:rsidP="001B7F9F">
      <w:pPr>
        <w:pStyle w:val="f7g24p0"/>
        <w:spacing w:before="0" w:after="0" w:afterAutospacing="0"/>
        <w:rPr>
          <w:rFonts w:ascii="Segoe UI" w:hAnsi="Segoe UI" w:cs="Segoe UI"/>
          <w:color w:val="2E2F30"/>
          <w:lang w:val="en-US"/>
        </w:rPr>
      </w:pPr>
      <w:r w:rsidRPr="001B7F9F">
        <w:rPr>
          <w:rFonts w:ascii="Segoe UI" w:hAnsi="Segoe UI" w:cs="Segoe UI"/>
          <w:color w:val="2E2F30"/>
          <w:lang w:val="en-US"/>
        </w:rPr>
        <w:t>VALUES (11, 'newuser', 'mypassword', 5);</w:t>
      </w:r>
    </w:p>
    <w:p w14:paraId="078654B9" w14:textId="77777777" w:rsidR="00ED3BB1" w:rsidRDefault="00ED3BB1" w:rsidP="001B7F9F">
      <w:pPr>
        <w:pStyle w:val="f7g24p0"/>
        <w:spacing w:before="0" w:after="0" w:afterAutospacing="0"/>
        <w:rPr>
          <w:rFonts w:ascii="Segoe UI" w:hAnsi="Segoe UI" w:cs="Segoe UI"/>
          <w:color w:val="2E2F30"/>
          <w:rtl/>
          <w:lang w:val="en-US"/>
        </w:rPr>
      </w:pPr>
    </w:p>
    <w:p w14:paraId="50D1557A" w14:textId="77777777" w:rsidR="001B7F9F" w:rsidRDefault="001B7F9F" w:rsidP="001B7F9F">
      <w:pPr>
        <w:pStyle w:val="f7g24p0"/>
        <w:spacing w:before="0" w:after="0" w:afterAutospacing="0"/>
        <w:rPr>
          <w:rFonts w:ascii="Segoe UI" w:hAnsi="Segoe UI" w:cs="Segoe UI"/>
          <w:color w:val="2E2F30"/>
          <w:rtl/>
          <w:lang w:val="en-US"/>
        </w:rPr>
      </w:pPr>
    </w:p>
    <w:p w14:paraId="239C23BD" w14:textId="77777777" w:rsidR="001B7F9F" w:rsidRDefault="001B7F9F" w:rsidP="001B7F9F">
      <w:pPr>
        <w:pStyle w:val="f7g24p0"/>
        <w:spacing w:before="0" w:after="0" w:afterAutospacing="0"/>
        <w:rPr>
          <w:rFonts w:ascii="Segoe UI" w:hAnsi="Segoe UI" w:cs="Segoe UI"/>
          <w:color w:val="2E2F30"/>
          <w:rtl/>
          <w:lang w:val="en-US"/>
        </w:rPr>
      </w:pPr>
    </w:p>
    <w:p w14:paraId="434A0664" w14:textId="77777777" w:rsidR="001B7F9F" w:rsidRPr="001B7F9F" w:rsidRDefault="001B7F9F" w:rsidP="00973928">
      <w:pPr>
        <w:pStyle w:val="f7g24p0"/>
        <w:spacing w:before="0" w:after="0" w:afterAutospacing="0"/>
        <w:rPr>
          <w:rFonts w:asciiTheme="majorHAnsi" w:hAnsiTheme="majorHAnsi" w:cstheme="majorHAnsi"/>
          <w:bCs/>
          <w:color w:val="000000" w:themeColor="tex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1B7F9F" w:rsidRPr="001B7F9F">
      <w:headerReference w:type="default" r:id="rId3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7C237" w14:textId="77777777" w:rsidR="00EB5F3B" w:rsidRDefault="00EB5F3B">
      <w:pPr>
        <w:spacing w:after="0" w:line="240" w:lineRule="auto"/>
      </w:pPr>
      <w:r>
        <w:separator/>
      </w:r>
    </w:p>
    <w:p w14:paraId="0C428323" w14:textId="77777777" w:rsidR="00EB5F3B" w:rsidRDefault="00EB5F3B"/>
    <w:p w14:paraId="6EAD904E" w14:textId="77777777" w:rsidR="00EB5F3B" w:rsidRDefault="00EB5F3B"/>
  </w:endnote>
  <w:endnote w:type="continuationSeparator" w:id="0">
    <w:p w14:paraId="170EBD0A" w14:textId="77777777" w:rsidR="00EB5F3B" w:rsidRDefault="00EB5F3B">
      <w:pPr>
        <w:spacing w:after="0" w:line="240" w:lineRule="auto"/>
      </w:pPr>
      <w:r>
        <w:continuationSeparator/>
      </w:r>
    </w:p>
    <w:p w14:paraId="2B76D4B1" w14:textId="77777777" w:rsidR="00EB5F3B" w:rsidRDefault="00EB5F3B"/>
    <w:p w14:paraId="08CA5CA7" w14:textId="77777777" w:rsidR="00EB5F3B" w:rsidRDefault="00EB5F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Lucida Grande">
    <w:altName w:val="Segoe UI"/>
    <w:charset w:val="00"/>
    <w:family w:val="swiss"/>
    <w:pitch w:val="variable"/>
    <w:sig w:usb0="E1000AEF" w:usb1="5000A1FF" w:usb2="00000000" w:usb3="00000000" w:csb0="000001B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23C8B" w14:textId="77777777" w:rsidR="00EB5F3B" w:rsidRDefault="00EB5F3B">
      <w:pPr>
        <w:spacing w:after="0" w:line="240" w:lineRule="auto"/>
      </w:pPr>
      <w:r>
        <w:separator/>
      </w:r>
    </w:p>
    <w:p w14:paraId="0A7968BB" w14:textId="77777777" w:rsidR="00EB5F3B" w:rsidRDefault="00EB5F3B"/>
    <w:p w14:paraId="6EB3854E" w14:textId="77777777" w:rsidR="00EB5F3B" w:rsidRDefault="00EB5F3B"/>
  </w:footnote>
  <w:footnote w:type="continuationSeparator" w:id="0">
    <w:p w14:paraId="47F42FC8" w14:textId="77777777" w:rsidR="00EB5F3B" w:rsidRDefault="00EB5F3B">
      <w:pPr>
        <w:spacing w:after="0" w:line="240" w:lineRule="auto"/>
      </w:pPr>
      <w:r>
        <w:continuationSeparator/>
      </w:r>
    </w:p>
    <w:p w14:paraId="7DD9D502" w14:textId="77777777" w:rsidR="00EB5F3B" w:rsidRDefault="00EB5F3B"/>
    <w:p w14:paraId="28CDA743" w14:textId="77777777" w:rsidR="00EB5F3B" w:rsidRDefault="00EB5F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27067540"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000000">
            <w:rPr>
              <w:b w:val="0"/>
              <w:bCs w:val="0"/>
              <w:noProof/>
            </w:rPr>
            <w:instrText>Error! No text of specified style in document.</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end"/>
          </w:r>
          <w:r>
            <w:instrText xml:space="preserve"> </w:instrTex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5619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B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A11E0"/>
    <w:multiLevelType w:val="multilevel"/>
    <w:tmpl w:val="CD0C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43087"/>
    <w:multiLevelType w:val="multilevel"/>
    <w:tmpl w:val="D292E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70659"/>
    <w:multiLevelType w:val="multilevel"/>
    <w:tmpl w:val="886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E2C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53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73F01"/>
    <w:multiLevelType w:val="multilevel"/>
    <w:tmpl w:val="B89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B3D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64C7C"/>
    <w:multiLevelType w:val="multilevel"/>
    <w:tmpl w:val="EBD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67D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B76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552B8"/>
    <w:multiLevelType w:val="multilevel"/>
    <w:tmpl w:val="3E2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634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946D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37A94"/>
    <w:multiLevelType w:val="multilevel"/>
    <w:tmpl w:val="A9B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7382A"/>
    <w:multiLevelType w:val="multilevel"/>
    <w:tmpl w:val="C75EF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861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1A5F"/>
    <w:multiLevelType w:val="multilevel"/>
    <w:tmpl w:val="B368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7CE7F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334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B6C2B"/>
    <w:multiLevelType w:val="multilevel"/>
    <w:tmpl w:val="E2C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D61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872E8"/>
    <w:multiLevelType w:val="multilevel"/>
    <w:tmpl w:val="D83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53192"/>
    <w:multiLevelType w:val="multilevel"/>
    <w:tmpl w:val="B7E687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8E63B3"/>
    <w:multiLevelType w:val="hybridMultilevel"/>
    <w:tmpl w:val="30CA06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11B0446"/>
    <w:multiLevelType w:val="hybridMultilevel"/>
    <w:tmpl w:val="40DCB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4256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350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87BFD"/>
    <w:multiLevelType w:val="multilevel"/>
    <w:tmpl w:val="DEB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E6C9B"/>
    <w:multiLevelType w:val="multilevel"/>
    <w:tmpl w:val="8250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24D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809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11C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B1F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956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B08FA"/>
    <w:multiLevelType w:val="multilevel"/>
    <w:tmpl w:val="0106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71666">
    <w:abstractNumId w:val="0"/>
  </w:num>
  <w:num w:numId="2" w16cid:durableId="1155604557">
    <w:abstractNumId w:val="0"/>
    <w:lvlOverride w:ilvl="0">
      <w:startOverride w:val="1"/>
    </w:lvlOverride>
  </w:num>
  <w:num w:numId="3" w16cid:durableId="690298080">
    <w:abstractNumId w:val="15"/>
  </w:num>
  <w:num w:numId="4" w16cid:durableId="142308476">
    <w:abstractNumId w:val="0"/>
    <w:lvlOverride w:ilvl="0">
      <w:startOverride w:val="1"/>
    </w:lvlOverride>
  </w:num>
  <w:num w:numId="5" w16cid:durableId="2025086060">
    <w:abstractNumId w:val="0"/>
    <w:lvlOverride w:ilvl="0">
      <w:startOverride w:val="1"/>
    </w:lvlOverride>
  </w:num>
  <w:num w:numId="6" w16cid:durableId="1605310325">
    <w:abstractNumId w:val="21"/>
  </w:num>
  <w:num w:numId="7" w16cid:durableId="492797945">
    <w:abstractNumId w:val="17"/>
  </w:num>
  <w:num w:numId="8" w16cid:durableId="1386905089">
    <w:abstractNumId w:val="3"/>
  </w:num>
  <w:num w:numId="9" w16cid:durableId="1129082684">
    <w:abstractNumId w:val="8"/>
  </w:num>
  <w:num w:numId="10" w16cid:durableId="1261914328">
    <w:abstractNumId w:val="28"/>
  </w:num>
  <w:num w:numId="11" w16cid:durableId="1257640628">
    <w:abstractNumId w:val="29"/>
  </w:num>
  <w:num w:numId="12" w16cid:durableId="673142242">
    <w:abstractNumId w:val="11"/>
  </w:num>
  <w:num w:numId="13" w16cid:durableId="1668165170">
    <w:abstractNumId w:val="35"/>
  </w:num>
  <w:num w:numId="14" w16cid:durableId="155071287">
    <w:abstractNumId w:val="1"/>
  </w:num>
  <w:num w:numId="15" w16cid:durableId="105855614">
    <w:abstractNumId w:val="23"/>
  </w:num>
  <w:num w:numId="16" w16cid:durableId="731852949">
    <w:abstractNumId w:val="38"/>
  </w:num>
  <w:num w:numId="17" w16cid:durableId="329790741">
    <w:abstractNumId w:val="14"/>
  </w:num>
  <w:num w:numId="18" w16cid:durableId="231038965">
    <w:abstractNumId w:val="16"/>
  </w:num>
  <w:num w:numId="19" w16cid:durableId="1047802273">
    <w:abstractNumId w:val="34"/>
  </w:num>
  <w:num w:numId="20" w16cid:durableId="59795351">
    <w:abstractNumId w:val="31"/>
  </w:num>
  <w:num w:numId="21" w16cid:durableId="793599147">
    <w:abstractNumId w:val="19"/>
  </w:num>
  <w:num w:numId="22" w16cid:durableId="1553694586">
    <w:abstractNumId w:val="2"/>
  </w:num>
  <w:num w:numId="23" w16cid:durableId="23134676">
    <w:abstractNumId w:val="25"/>
  </w:num>
  <w:num w:numId="24" w16cid:durableId="1206136476">
    <w:abstractNumId w:val="30"/>
  </w:num>
  <w:num w:numId="25" w16cid:durableId="163402221">
    <w:abstractNumId w:val="6"/>
  </w:num>
  <w:num w:numId="26" w16cid:durableId="34425819">
    <w:abstractNumId w:val="12"/>
  </w:num>
  <w:num w:numId="27" w16cid:durableId="1950812741">
    <w:abstractNumId w:val="37"/>
  </w:num>
  <w:num w:numId="28" w16cid:durableId="1930842530">
    <w:abstractNumId w:val="36"/>
  </w:num>
  <w:num w:numId="29" w16cid:durableId="1501003636">
    <w:abstractNumId w:val="22"/>
  </w:num>
  <w:num w:numId="30" w16cid:durableId="40132601">
    <w:abstractNumId w:val="9"/>
  </w:num>
  <w:num w:numId="31" w16cid:durableId="1268349274">
    <w:abstractNumId w:val="7"/>
  </w:num>
  <w:num w:numId="32" w16cid:durableId="262999430">
    <w:abstractNumId w:val="24"/>
  </w:num>
  <w:num w:numId="33" w16cid:durableId="1704552818">
    <w:abstractNumId w:val="13"/>
  </w:num>
  <w:num w:numId="34" w16cid:durableId="714230937">
    <w:abstractNumId w:val="39"/>
  </w:num>
  <w:num w:numId="35" w16cid:durableId="1619290355">
    <w:abstractNumId w:val="32"/>
  </w:num>
  <w:num w:numId="36" w16cid:durableId="1882934735">
    <w:abstractNumId w:val="10"/>
  </w:num>
  <w:num w:numId="37" w16cid:durableId="1862205847">
    <w:abstractNumId w:val="26"/>
  </w:num>
  <w:num w:numId="38" w16cid:durableId="1861158480">
    <w:abstractNumId w:val="5"/>
  </w:num>
  <w:num w:numId="39" w16cid:durableId="578908568">
    <w:abstractNumId w:val="20"/>
  </w:num>
  <w:num w:numId="40" w16cid:durableId="1262224325">
    <w:abstractNumId w:val="33"/>
  </w:num>
  <w:num w:numId="41" w16cid:durableId="190919816">
    <w:abstractNumId w:val="18"/>
  </w:num>
  <w:num w:numId="42" w16cid:durableId="1643269243">
    <w:abstractNumId w:val="4"/>
  </w:num>
  <w:num w:numId="43" w16cid:durableId="9769524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0B90"/>
    <w:rsid w:val="00014E5E"/>
    <w:rsid w:val="00016949"/>
    <w:rsid w:val="00021E60"/>
    <w:rsid w:val="00025D9B"/>
    <w:rsid w:val="00026F64"/>
    <w:rsid w:val="00034555"/>
    <w:rsid w:val="000530C6"/>
    <w:rsid w:val="00062252"/>
    <w:rsid w:val="00063E7E"/>
    <w:rsid w:val="00072EBD"/>
    <w:rsid w:val="0009272A"/>
    <w:rsid w:val="000A0145"/>
    <w:rsid w:val="000D22A0"/>
    <w:rsid w:val="000D2362"/>
    <w:rsid w:val="000D4C6B"/>
    <w:rsid w:val="000D6818"/>
    <w:rsid w:val="000E3E93"/>
    <w:rsid w:val="000E3EF6"/>
    <w:rsid w:val="000E785A"/>
    <w:rsid w:val="000F1E1C"/>
    <w:rsid w:val="000F75A4"/>
    <w:rsid w:val="00136E55"/>
    <w:rsid w:val="001508E3"/>
    <w:rsid w:val="00153B1C"/>
    <w:rsid w:val="001632D0"/>
    <w:rsid w:val="001779AF"/>
    <w:rsid w:val="00195CC1"/>
    <w:rsid w:val="001A726B"/>
    <w:rsid w:val="001B1FCA"/>
    <w:rsid w:val="001B698D"/>
    <w:rsid w:val="001B7F9F"/>
    <w:rsid w:val="001C53C3"/>
    <w:rsid w:val="001D0FE0"/>
    <w:rsid w:val="00206680"/>
    <w:rsid w:val="002165A3"/>
    <w:rsid w:val="00232B38"/>
    <w:rsid w:val="002455AA"/>
    <w:rsid w:val="00251D1B"/>
    <w:rsid w:val="00256B7C"/>
    <w:rsid w:val="0027269F"/>
    <w:rsid w:val="002A5330"/>
    <w:rsid w:val="002A79C1"/>
    <w:rsid w:val="002B7A24"/>
    <w:rsid w:val="00302816"/>
    <w:rsid w:val="003146CB"/>
    <w:rsid w:val="0032685A"/>
    <w:rsid w:val="003333DF"/>
    <w:rsid w:val="00341020"/>
    <w:rsid w:val="0034500F"/>
    <w:rsid w:val="003453DB"/>
    <w:rsid w:val="00353412"/>
    <w:rsid w:val="003562F8"/>
    <w:rsid w:val="003A7184"/>
    <w:rsid w:val="003C4083"/>
    <w:rsid w:val="00402BFC"/>
    <w:rsid w:val="00410910"/>
    <w:rsid w:val="004210EE"/>
    <w:rsid w:val="004370EB"/>
    <w:rsid w:val="00441B70"/>
    <w:rsid w:val="00452440"/>
    <w:rsid w:val="00462A92"/>
    <w:rsid w:val="00462B52"/>
    <w:rsid w:val="00473FD6"/>
    <w:rsid w:val="004840C2"/>
    <w:rsid w:val="00491C52"/>
    <w:rsid w:val="00493FD6"/>
    <w:rsid w:val="00496101"/>
    <w:rsid w:val="004A1388"/>
    <w:rsid w:val="004A7623"/>
    <w:rsid w:val="004A7E41"/>
    <w:rsid w:val="004B7324"/>
    <w:rsid w:val="004C58F7"/>
    <w:rsid w:val="004D2E64"/>
    <w:rsid w:val="004D70EE"/>
    <w:rsid w:val="004F4429"/>
    <w:rsid w:val="004F7ACD"/>
    <w:rsid w:val="005131A5"/>
    <w:rsid w:val="00517329"/>
    <w:rsid w:val="0054164D"/>
    <w:rsid w:val="00542A84"/>
    <w:rsid w:val="00564C80"/>
    <w:rsid w:val="0058689F"/>
    <w:rsid w:val="005A74E2"/>
    <w:rsid w:val="005B301B"/>
    <w:rsid w:val="005C1F55"/>
    <w:rsid w:val="005C3A69"/>
    <w:rsid w:val="005F1B18"/>
    <w:rsid w:val="006065E9"/>
    <w:rsid w:val="006071D5"/>
    <w:rsid w:val="00607F1E"/>
    <w:rsid w:val="0062723C"/>
    <w:rsid w:val="006301F4"/>
    <w:rsid w:val="0063286E"/>
    <w:rsid w:val="00635258"/>
    <w:rsid w:val="00666735"/>
    <w:rsid w:val="00675688"/>
    <w:rsid w:val="006A3A62"/>
    <w:rsid w:val="006B1A72"/>
    <w:rsid w:val="006B390A"/>
    <w:rsid w:val="006C507D"/>
    <w:rsid w:val="006D4BB0"/>
    <w:rsid w:val="006D608E"/>
    <w:rsid w:val="006E12CF"/>
    <w:rsid w:val="006F0DD9"/>
    <w:rsid w:val="0070093B"/>
    <w:rsid w:val="00704AA9"/>
    <w:rsid w:val="00725A30"/>
    <w:rsid w:val="00750B31"/>
    <w:rsid w:val="00766257"/>
    <w:rsid w:val="00766492"/>
    <w:rsid w:val="0077027A"/>
    <w:rsid w:val="00776CDD"/>
    <w:rsid w:val="007831C7"/>
    <w:rsid w:val="0078713A"/>
    <w:rsid w:val="00790865"/>
    <w:rsid w:val="007A378A"/>
    <w:rsid w:val="007B0981"/>
    <w:rsid w:val="007C67C3"/>
    <w:rsid w:val="007D5E13"/>
    <w:rsid w:val="007E0D01"/>
    <w:rsid w:val="007E2442"/>
    <w:rsid w:val="007E33D4"/>
    <w:rsid w:val="007E73C6"/>
    <w:rsid w:val="007E7CA1"/>
    <w:rsid w:val="007F7DC6"/>
    <w:rsid w:val="008056EE"/>
    <w:rsid w:val="00820899"/>
    <w:rsid w:val="00822BAC"/>
    <w:rsid w:val="0084593F"/>
    <w:rsid w:val="00850687"/>
    <w:rsid w:val="00871BBE"/>
    <w:rsid w:val="008752A6"/>
    <w:rsid w:val="00880F6B"/>
    <w:rsid w:val="00886CC4"/>
    <w:rsid w:val="008B56DB"/>
    <w:rsid w:val="008C13FA"/>
    <w:rsid w:val="008D6493"/>
    <w:rsid w:val="008F1BD3"/>
    <w:rsid w:val="008F4F46"/>
    <w:rsid w:val="009133FD"/>
    <w:rsid w:val="00916B74"/>
    <w:rsid w:val="00920635"/>
    <w:rsid w:val="00923F05"/>
    <w:rsid w:val="00937F04"/>
    <w:rsid w:val="009462AB"/>
    <w:rsid w:val="009565C2"/>
    <w:rsid w:val="00966585"/>
    <w:rsid w:val="00967977"/>
    <w:rsid w:val="00973928"/>
    <w:rsid w:val="00975C59"/>
    <w:rsid w:val="00977287"/>
    <w:rsid w:val="00982EEA"/>
    <w:rsid w:val="00985BA2"/>
    <w:rsid w:val="00986F59"/>
    <w:rsid w:val="009A40EF"/>
    <w:rsid w:val="009B0716"/>
    <w:rsid w:val="009C3A55"/>
    <w:rsid w:val="009C50A2"/>
    <w:rsid w:val="009C50FD"/>
    <w:rsid w:val="009D2CC4"/>
    <w:rsid w:val="009D3BAF"/>
    <w:rsid w:val="009D78CA"/>
    <w:rsid w:val="009D7CF0"/>
    <w:rsid w:val="009F0B17"/>
    <w:rsid w:val="00A00D5F"/>
    <w:rsid w:val="00A02E4B"/>
    <w:rsid w:val="00A06C7F"/>
    <w:rsid w:val="00A11E91"/>
    <w:rsid w:val="00A17286"/>
    <w:rsid w:val="00A24678"/>
    <w:rsid w:val="00A424A0"/>
    <w:rsid w:val="00A57008"/>
    <w:rsid w:val="00A640CB"/>
    <w:rsid w:val="00A6625C"/>
    <w:rsid w:val="00A779D4"/>
    <w:rsid w:val="00AA03C6"/>
    <w:rsid w:val="00AB1146"/>
    <w:rsid w:val="00AB18E2"/>
    <w:rsid w:val="00AB248D"/>
    <w:rsid w:val="00AB4542"/>
    <w:rsid w:val="00AC4254"/>
    <w:rsid w:val="00AD0AFB"/>
    <w:rsid w:val="00AD2C90"/>
    <w:rsid w:val="00AD41C2"/>
    <w:rsid w:val="00AF118E"/>
    <w:rsid w:val="00AF4D7B"/>
    <w:rsid w:val="00B01A63"/>
    <w:rsid w:val="00B0260E"/>
    <w:rsid w:val="00B11346"/>
    <w:rsid w:val="00B15602"/>
    <w:rsid w:val="00B21930"/>
    <w:rsid w:val="00B23962"/>
    <w:rsid w:val="00B41CE4"/>
    <w:rsid w:val="00B4784E"/>
    <w:rsid w:val="00B65FA6"/>
    <w:rsid w:val="00B6639A"/>
    <w:rsid w:val="00B90B08"/>
    <w:rsid w:val="00B916D5"/>
    <w:rsid w:val="00B92CC5"/>
    <w:rsid w:val="00BA632E"/>
    <w:rsid w:val="00BC6391"/>
    <w:rsid w:val="00BD6CCF"/>
    <w:rsid w:val="00BE498F"/>
    <w:rsid w:val="00C00EF6"/>
    <w:rsid w:val="00C04DC8"/>
    <w:rsid w:val="00C05590"/>
    <w:rsid w:val="00C11F64"/>
    <w:rsid w:val="00C146A0"/>
    <w:rsid w:val="00C14EAF"/>
    <w:rsid w:val="00C27B90"/>
    <w:rsid w:val="00C509BA"/>
    <w:rsid w:val="00C574A4"/>
    <w:rsid w:val="00C74102"/>
    <w:rsid w:val="00C84A5A"/>
    <w:rsid w:val="00C855BB"/>
    <w:rsid w:val="00C9732E"/>
    <w:rsid w:val="00CB03B2"/>
    <w:rsid w:val="00CD4929"/>
    <w:rsid w:val="00CD71E1"/>
    <w:rsid w:val="00D21851"/>
    <w:rsid w:val="00D26728"/>
    <w:rsid w:val="00D27897"/>
    <w:rsid w:val="00D439BF"/>
    <w:rsid w:val="00D442FE"/>
    <w:rsid w:val="00D44976"/>
    <w:rsid w:val="00D45239"/>
    <w:rsid w:val="00D568E3"/>
    <w:rsid w:val="00D64A71"/>
    <w:rsid w:val="00D707B8"/>
    <w:rsid w:val="00D870D2"/>
    <w:rsid w:val="00D9328B"/>
    <w:rsid w:val="00DA3BFE"/>
    <w:rsid w:val="00DC5CCA"/>
    <w:rsid w:val="00DD12F8"/>
    <w:rsid w:val="00DD64D2"/>
    <w:rsid w:val="00DE230E"/>
    <w:rsid w:val="00E0235E"/>
    <w:rsid w:val="00E15976"/>
    <w:rsid w:val="00E47177"/>
    <w:rsid w:val="00E51CCE"/>
    <w:rsid w:val="00E53385"/>
    <w:rsid w:val="00E56E2A"/>
    <w:rsid w:val="00E56E61"/>
    <w:rsid w:val="00E625ED"/>
    <w:rsid w:val="00E76D53"/>
    <w:rsid w:val="00E8497B"/>
    <w:rsid w:val="00E9183E"/>
    <w:rsid w:val="00EB0241"/>
    <w:rsid w:val="00EB5F3B"/>
    <w:rsid w:val="00ED15CF"/>
    <w:rsid w:val="00ED3BB1"/>
    <w:rsid w:val="00EE48D3"/>
    <w:rsid w:val="00F04C2E"/>
    <w:rsid w:val="00F05724"/>
    <w:rsid w:val="00F12AC6"/>
    <w:rsid w:val="00F13CF9"/>
    <w:rsid w:val="00F14B36"/>
    <w:rsid w:val="00F24ADA"/>
    <w:rsid w:val="00F3422E"/>
    <w:rsid w:val="00F36D0E"/>
    <w:rsid w:val="00F57D0B"/>
    <w:rsid w:val="00F61AB8"/>
    <w:rsid w:val="00F63908"/>
    <w:rsid w:val="00F84D59"/>
    <w:rsid w:val="00FB3FB6"/>
    <w:rsid w:val="00FC08B4"/>
    <w:rsid w:val="00FC0943"/>
    <w:rsid w:val="00FC41D8"/>
    <w:rsid w:val="00FF487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FB0BD0A2-0119-284F-8592-BC4F8375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9"/>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9"/>
    <w:unhideWhenUsed/>
    <w:qFormat/>
    <w:rsid w:val="00A640CB"/>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0E785A"/>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customStyle="1" w:styleId="Heading3Char">
    <w:name w:val="Heading 3 Char"/>
    <w:basedOn w:val="DefaultParagraphFont"/>
    <w:link w:val="Heading3"/>
    <w:uiPriority w:val="9"/>
    <w:semiHidden/>
    <w:rsid w:val="00A640CB"/>
    <w:rPr>
      <w:rFonts w:asciiTheme="majorHAnsi" w:eastAsiaTheme="majorEastAsia" w:hAnsiTheme="majorHAnsi" w:cstheme="majorBidi"/>
      <w:color w:val="7F1D09" w:themeColor="accent1" w:themeShade="7F"/>
      <w:sz w:val="24"/>
      <w:szCs w:val="24"/>
    </w:rPr>
  </w:style>
  <w:style w:type="paragraph" w:styleId="NormalWeb">
    <w:name w:val="Normal (Web)"/>
    <w:basedOn w:val="Normal"/>
    <w:uiPriority w:val="99"/>
    <w:semiHidden/>
    <w:unhideWhenUsed/>
    <w:rsid w:val="00E56E2A"/>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character" w:customStyle="1" w:styleId="apple-converted-space">
    <w:name w:val="apple-converted-space"/>
    <w:basedOn w:val="DefaultParagraphFont"/>
    <w:rsid w:val="00F36D0E"/>
  </w:style>
  <w:style w:type="character" w:styleId="Emphasis">
    <w:name w:val="Emphasis"/>
    <w:basedOn w:val="DefaultParagraphFont"/>
    <w:uiPriority w:val="20"/>
    <w:qFormat/>
    <w:rsid w:val="007831C7"/>
    <w:rPr>
      <w:i/>
      <w:iCs/>
    </w:rPr>
  </w:style>
  <w:style w:type="character" w:styleId="UnresolvedMention">
    <w:name w:val="Unresolved Mention"/>
    <w:basedOn w:val="DefaultParagraphFont"/>
    <w:uiPriority w:val="99"/>
    <w:semiHidden/>
    <w:unhideWhenUsed/>
    <w:rsid w:val="004D70EE"/>
    <w:rPr>
      <w:color w:val="605E5C"/>
      <w:shd w:val="clear" w:color="auto" w:fill="E1DFDD"/>
    </w:rPr>
  </w:style>
  <w:style w:type="character" w:customStyle="1" w:styleId="Heading4Char">
    <w:name w:val="Heading 4 Char"/>
    <w:basedOn w:val="DefaultParagraphFont"/>
    <w:link w:val="Heading4"/>
    <w:uiPriority w:val="9"/>
    <w:semiHidden/>
    <w:rsid w:val="000E785A"/>
    <w:rPr>
      <w:rFonts w:asciiTheme="majorHAnsi" w:eastAsiaTheme="majorEastAsia" w:hAnsiTheme="majorHAnsi" w:cstheme="majorBidi"/>
      <w:i/>
      <w:iCs/>
      <w:color w:val="BF2B0E" w:themeColor="accent1" w:themeShade="BF"/>
    </w:rPr>
  </w:style>
  <w:style w:type="paragraph" w:customStyle="1" w:styleId="f7g24p0">
    <w:name w:val="f7g24p0"/>
    <w:basedOn w:val="Normal"/>
    <w:rsid w:val="00C11F64"/>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customStyle="1" w:styleId="1vwisb38">
    <w:name w:val="_1vwisb38"/>
    <w:basedOn w:val="DefaultParagraphFont"/>
    <w:rsid w:val="00C11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94678">
      <w:bodyDiv w:val="1"/>
      <w:marLeft w:val="0"/>
      <w:marRight w:val="0"/>
      <w:marTop w:val="0"/>
      <w:marBottom w:val="0"/>
      <w:divBdr>
        <w:top w:val="none" w:sz="0" w:space="0" w:color="auto"/>
        <w:left w:val="none" w:sz="0" w:space="0" w:color="auto"/>
        <w:bottom w:val="none" w:sz="0" w:space="0" w:color="auto"/>
        <w:right w:val="none" w:sz="0" w:space="0" w:color="auto"/>
      </w:divBdr>
    </w:div>
    <w:div w:id="193807470">
      <w:bodyDiv w:val="1"/>
      <w:marLeft w:val="0"/>
      <w:marRight w:val="0"/>
      <w:marTop w:val="0"/>
      <w:marBottom w:val="0"/>
      <w:divBdr>
        <w:top w:val="none" w:sz="0" w:space="0" w:color="auto"/>
        <w:left w:val="none" w:sz="0" w:space="0" w:color="auto"/>
        <w:bottom w:val="none" w:sz="0" w:space="0" w:color="auto"/>
        <w:right w:val="none" w:sz="0" w:space="0" w:color="auto"/>
      </w:divBdr>
    </w:div>
    <w:div w:id="207763633">
      <w:bodyDiv w:val="1"/>
      <w:marLeft w:val="0"/>
      <w:marRight w:val="0"/>
      <w:marTop w:val="0"/>
      <w:marBottom w:val="0"/>
      <w:divBdr>
        <w:top w:val="none" w:sz="0" w:space="0" w:color="auto"/>
        <w:left w:val="none" w:sz="0" w:space="0" w:color="auto"/>
        <w:bottom w:val="none" w:sz="0" w:space="0" w:color="auto"/>
        <w:right w:val="none" w:sz="0" w:space="0" w:color="auto"/>
      </w:divBdr>
      <w:divsChild>
        <w:div w:id="1584683655">
          <w:marLeft w:val="0"/>
          <w:marRight w:val="0"/>
          <w:marTop w:val="0"/>
          <w:marBottom w:val="0"/>
          <w:divBdr>
            <w:top w:val="none" w:sz="0" w:space="0" w:color="auto"/>
            <w:left w:val="none" w:sz="0" w:space="0" w:color="auto"/>
            <w:bottom w:val="none" w:sz="0" w:space="0" w:color="auto"/>
            <w:right w:val="none" w:sz="0" w:space="0" w:color="auto"/>
          </w:divBdr>
        </w:div>
      </w:divsChild>
    </w:div>
    <w:div w:id="275261556">
      <w:bodyDiv w:val="1"/>
      <w:marLeft w:val="0"/>
      <w:marRight w:val="0"/>
      <w:marTop w:val="0"/>
      <w:marBottom w:val="0"/>
      <w:divBdr>
        <w:top w:val="none" w:sz="0" w:space="0" w:color="auto"/>
        <w:left w:val="none" w:sz="0" w:space="0" w:color="auto"/>
        <w:bottom w:val="none" w:sz="0" w:space="0" w:color="auto"/>
        <w:right w:val="none" w:sz="0" w:space="0" w:color="auto"/>
      </w:divBdr>
    </w:div>
    <w:div w:id="476722169">
      <w:bodyDiv w:val="1"/>
      <w:marLeft w:val="0"/>
      <w:marRight w:val="0"/>
      <w:marTop w:val="0"/>
      <w:marBottom w:val="0"/>
      <w:divBdr>
        <w:top w:val="none" w:sz="0" w:space="0" w:color="auto"/>
        <w:left w:val="none" w:sz="0" w:space="0" w:color="auto"/>
        <w:bottom w:val="none" w:sz="0" w:space="0" w:color="auto"/>
        <w:right w:val="none" w:sz="0" w:space="0" w:color="auto"/>
      </w:divBdr>
      <w:divsChild>
        <w:div w:id="996687337">
          <w:marLeft w:val="0"/>
          <w:marRight w:val="0"/>
          <w:marTop w:val="0"/>
          <w:marBottom w:val="0"/>
          <w:divBdr>
            <w:top w:val="none" w:sz="0" w:space="0" w:color="auto"/>
            <w:left w:val="none" w:sz="0" w:space="0" w:color="auto"/>
            <w:bottom w:val="none" w:sz="0" w:space="0" w:color="auto"/>
            <w:right w:val="none" w:sz="0" w:space="0" w:color="auto"/>
          </w:divBdr>
        </w:div>
      </w:divsChild>
    </w:div>
    <w:div w:id="578254763">
      <w:bodyDiv w:val="1"/>
      <w:marLeft w:val="0"/>
      <w:marRight w:val="0"/>
      <w:marTop w:val="0"/>
      <w:marBottom w:val="0"/>
      <w:divBdr>
        <w:top w:val="none" w:sz="0" w:space="0" w:color="auto"/>
        <w:left w:val="none" w:sz="0" w:space="0" w:color="auto"/>
        <w:bottom w:val="none" w:sz="0" w:space="0" w:color="auto"/>
        <w:right w:val="none" w:sz="0" w:space="0" w:color="auto"/>
      </w:divBdr>
      <w:divsChild>
        <w:div w:id="20898829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28168839">
      <w:bodyDiv w:val="1"/>
      <w:marLeft w:val="0"/>
      <w:marRight w:val="0"/>
      <w:marTop w:val="0"/>
      <w:marBottom w:val="0"/>
      <w:divBdr>
        <w:top w:val="none" w:sz="0" w:space="0" w:color="auto"/>
        <w:left w:val="none" w:sz="0" w:space="0" w:color="auto"/>
        <w:bottom w:val="none" w:sz="0" w:space="0" w:color="auto"/>
        <w:right w:val="none" w:sz="0" w:space="0" w:color="auto"/>
      </w:divBdr>
      <w:divsChild>
        <w:div w:id="21401064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46083536">
      <w:bodyDiv w:val="1"/>
      <w:marLeft w:val="0"/>
      <w:marRight w:val="0"/>
      <w:marTop w:val="0"/>
      <w:marBottom w:val="0"/>
      <w:divBdr>
        <w:top w:val="none" w:sz="0" w:space="0" w:color="auto"/>
        <w:left w:val="none" w:sz="0" w:space="0" w:color="auto"/>
        <w:bottom w:val="none" w:sz="0" w:space="0" w:color="auto"/>
        <w:right w:val="none" w:sz="0" w:space="0" w:color="auto"/>
      </w:divBdr>
    </w:div>
    <w:div w:id="661858536">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68082760">
      <w:bodyDiv w:val="1"/>
      <w:marLeft w:val="0"/>
      <w:marRight w:val="0"/>
      <w:marTop w:val="0"/>
      <w:marBottom w:val="0"/>
      <w:divBdr>
        <w:top w:val="none" w:sz="0" w:space="0" w:color="auto"/>
        <w:left w:val="none" w:sz="0" w:space="0" w:color="auto"/>
        <w:bottom w:val="none" w:sz="0" w:space="0" w:color="auto"/>
        <w:right w:val="none" w:sz="0" w:space="0" w:color="auto"/>
      </w:divBdr>
    </w:div>
    <w:div w:id="938411411">
      <w:bodyDiv w:val="1"/>
      <w:marLeft w:val="0"/>
      <w:marRight w:val="0"/>
      <w:marTop w:val="0"/>
      <w:marBottom w:val="0"/>
      <w:divBdr>
        <w:top w:val="none" w:sz="0" w:space="0" w:color="auto"/>
        <w:left w:val="none" w:sz="0" w:space="0" w:color="auto"/>
        <w:bottom w:val="none" w:sz="0" w:space="0" w:color="auto"/>
        <w:right w:val="none" w:sz="0" w:space="0" w:color="auto"/>
      </w:divBdr>
    </w:div>
    <w:div w:id="991297613">
      <w:bodyDiv w:val="1"/>
      <w:marLeft w:val="0"/>
      <w:marRight w:val="0"/>
      <w:marTop w:val="0"/>
      <w:marBottom w:val="0"/>
      <w:divBdr>
        <w:top w:val="none" w:sz="0" w:space="0" w:color="auto"/>
        <w:left w:val="none" w:sz="0" w:space="0" w:color="auto"/>
        <w:bottom w:val="none" w:sz="0" w:space="0" w:color="auto"/>
        <w:right w:val="none" w:sz="0" w:space="0" w:color="auto"/>
      </w:divBdr>
    </w:div>
    <w:div w:id="1015691272">
      <w:bodyDiv w:val="1"/>
      <w:marLeft w:val="0"/>
      <w:marRight w:val="0"/>
      <w:marTop w:val="0"/>
      <w:marBottom w:val="0"/>
      <w:divBdr>
        <w:top w:val="none" w:sz="0" w:space="0" w:color="auto"/>
        <w:left w:val="none" w:sz="0" w:space="0" w:color="auto"/>
        <w:bottom w:val="none" w:sz="0" w:space="0" w:color="auto"/>
        <w:right w:val="none" w:sz="0" w:space="0" w:color="auto"/>
      </w:divBdr>
    </w:div>
    <w:div w:id="1101297979">
      <w:bodyDiv w:val="1"/>
      <w:marLeft w:val="0"/>
      <w:marRight w:val="0"/>
      <w:marTop w:val="0"/>
      <w:marBottom w:val="0"/>
      <w:divBdr>
        <w:top w:val="none" w:sz="0" w:space="0" w:color="auto"/>
        <w:left w:val="none" w:sz="0" w:space="0" w:color="auto"/>
        <w:bottom w:val="none" w:sz="0" w:space="0" w:color="auto"/>
        <w:right w:val="none" w:sz="0" w:space="0" w:color="auto"/>
      </w:divBdr>
    </w:div>
    <w:div w:id="1103767088">
      <w:bodyDiv w:val="1"/>
      <w:marLeft w:val="0"/>
      <w:marRight w:val="0"/>
      <w:marTop w:val="0"/>
      <w:marBottom w:val="0"/>
      <w:divBdr>
        <w:top w:val="none" w:sz="0" w:space="0" w:color="auto"/>
        <w:left w:val="none" w:sz="0" w:space="0" w:color="auto"/>
        <w:bottom w:val="none" w:sz="0" w:space="0" w:color="auto"/>
        <w:right w:val="none" w:sz="0" w:space="0" w:color="auto"/>
      </w:divBdr>
    </w:div>
    <w:div w:id="1132870361">
      <w:bodyDiv w:val="1"/>
      <w:marLeft w:val="0"/>
      <w:marRight w:val="0"/>
      <w:marTop w:val="0"/>
      <w:marBottom w:val="0"/>
      <w:divBdr>
        <w:top w:val="none" w:sz="0" w:space="0" w:color="auto"/>
        <w:left w:val="none" w:sz="0" w:space="0" w:color="auto"/>
        <w:bottom w:val="none" w:sz="0" w:space="0" w:color="auto"/>
        <w:right w:val="none" w:sz="0" w:space="0" w:color="auto"/>
      </w:divBdr>
    </w:div>
    <w:div w:id="1162967108">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444883700">
      <w:bodyDiv w:val="1"/>
      <w:marLeft w:val="0"/>
      <w:marRight w:val="0"/>
      <w:marTop w:val="0"/>
      <w:marBottom w:val="0"/>
      <w:divBdr>
        <w:top w:val="none" w:sz="0" w:space="0" w:color="auto"/>
        <w:left w:val="none" w:sz="0" w:space="0" w:color="auto"/>
        <w:bottom w:val="none" w:sz="0" w:space="0" w:color="auto"/>
        <w:right w:val="none" w:sz="0" w:space="0" w:color="auto"/>
      </w:divBdr>
      <w:divsChild>
        <w:div w:id="1358969439">
          <w:marLeft w:val="0"/>
          <w:marRight w:val="0"/>
          <w:marTop w:val="0"/>
          <w:marBottom w:val="0"/>
          <w:divBdr>
            <w:top w:val="none" w:sz="0" w:space="0" w:color="auto"/>
            <w:left w:val="none" w:sz="0" w:space="0" w:color="auto"/>
            <w:bottom w:val="none" w:sz="0" w:space="0" w:color="auto"/>
            <w:right w:val="none" w:sz="0" w:space="0" w:color="auto"/>
          </w:divBdr>
        </w:div>
      </w:divsChild>
    </w:div>
    <w:div w:id="1513373009">
      <w:bodyDiv w:val="1"/>
      <w:marLeft w:val="0"/>
      <w:marRight w:val="0"/>
      <w:marTop w:val="0"/>
      <w:marBottom w:val="0"/>
      <w:divBdr>
        <w:top w:val="none" w:sz="0" w:space="0" w:color="auto"/>
        <w:left w:val="none" w:sz="0" w:space="0" w:color="auto"/>
        <w:bottom w:val="none" w:sz="0" w:space="0" w:color="auto"/>
        <w:right w:val="none" w:sz="0" w:space="0" w:color="auto"/>
      </w:divBdr>
    </w:div>
    <w:div w:id="1657689673">
      <w:bodyDiv w:val="1"/>
      <w:marLeft w:val="0"/>
      <w:marRight w:val="0"/>
      <w:marTop w:val="0"/>
      <w:marBottom w:val="0"/>
      <w:divBdr>
        <w:top w:val="none" w:sz="0" w:space="0" w:color="auto"/>
        <w:left w:val="none" w:sz="0" w:space="0" w:color="auto"/>
        <w:bottom w:val="none" w:sz="0" w:space="0" w:color="auto"/>
        <w:right w:val="none" w:sz="0" w:space="0" w:color="auto"/>
      </w:divBdr>
    </w:div>
    <w:div w:id="1712921036">
      <w:bodyDiv w:val="1"/>
      <w:marLeft w:val="0"/>
      <w:marRight w:val="0"/>
      <w:marTop w:val="0"/>
      <w:marBottom w:val="0"/>
      <w:divBdr>
        <w:top w:val="none" w:sz="0" w:space="0" w:color="auto"/>
        <w:left w:val="none" w:sz="0" w:space="0" w:color="auto"/>
        <w:bottom w:val="none" w:sz="0" w:space="0" w:color="auto"/>
        <w:right w:val="none" w:sz="0" w:space="0" w:color="auto"/>
      </w:divBdr>
    </w:div>
    <w:div w:id="1735155597">
      <w:bodyDiv w:val="1"/>
      <w:marLeft w:val="0"/>
      <w:marRight w:val="0"/>
      <w:marTop w:val="0"/>
      <w:marBottom w:val="0"/>
      <w:divBdr>
        <w:top w:val="none" w:sz="0" w:space="0" w:color="auto"/>
        <w:left w:val="none" w:sz="0" w:space="0" w:color="auto"/>
        <w:bottom w:val="none" w:sz="0" w:space="0" w:color="auto"/>
        <w:right w:val="none" w:sz="0" w:space="0" w:color="auto"/>
      </w:divBdr>
    </w:div>
    <w:div w:id="1787699545">
      <w:bodyDiv w:val="1"/>
      <w:marLeft w:val="0"/>
      <w:marRight w:val="0"/>
      <w:marTop w:val="0"/>
      <w:marBottom w:val="0"/>
      <w:divBdr>
        <w:top w:val="none" w:sz="0" w:space="0" w:color="auto"/>
        <w:left w:val="none" w:sz="0" w:space="0" w:color="auto"/>
        <w:bottom w:val="none" w:sz="0" w:space="0" w:color="auto"/>
        <w:right w:val="none" w:sz="0" w:space="0" w:color="auto"/>
      </w:divBdr>
    </w:div>
    <w:div w:id="1850875660">
      <w:bodyDiv w:val="1"/>
      <w:marLeft w:val="0"/>
      <w:marRight w:val="0"/>
      <w:marTop w:val="0"/>
      <w:marBottom w:val="0"/>
      <w:divBdr>
        <w:top w:val="none" w:sz="0" w:space="0" w:color="auto"/>
        <w:left w:val="none" w:sz="0" w:space="0" w:color="auto"/>
        <w:bottom w:val="none" w:sz="0" w:space="0" w:color="auto"/>
        <w:right w:val="none" w:sz="0" w:space="0" w:color="auto"/>
      </w:divBdr>
    </w:div>
    <w:div w:id="1851799588">
      <w:bodyDiv w:val="1"/>
      <w:marLeft w:val="0"/>
      <w:marRight w:val="0"/>
      <w:marTop w:val="0"/>
      <w:marBottom w:val="0"/>
      <w:divBdr>
        <w:top w:val="none" w:sz="0" w:space="0" w:color="auto"/>
        <w:left w:val="none" w:sz="0" w:space="0" w:color="auto"/>
        <w:bottom w:val="none" w:sz="0" w:space="0" w:color="auto"/>
        <w:right w:val="none" w:sz="0" w:space="0" w:color="auto"/>
      </w:divBdr>
    </w:div>
    <w:div w:id="1896350171">
      <w:bodyDiv w:val="1"/>
      <w:marLeft w:val="0"/>
      <w:marRight w:val="0"/>
      <w:marTop w:val="0"/>
      <w:marBottom w:val="0"/>
      <w:divBdr>
        <w:top w:val="none" w:sz="0" w:space="0" w:color="auto"/>
        <w:left w:val="none" w:sz="0" w:space="0" w:color="auto"/>
        <w:bottom w:val="none" w:sz="0" w:space="0" w:color="auto"/>
        <w:right w:val="none" w:sz="0" w:space="0" w:color="auto"/>
      </w:divBdr>
    </w:div>
    <w:div w:id="1896819857">
      <w:bodyDiv w:val="1"/>
      <w:marLeft w:val="0"/>
      <w:marRight w:val="0"/>
      <w:marTop w:val="0"/>
      <w:marBottom w:val="0"/>
      <w:divBdr>
        <w:top w:val="none" w:sz="0" w:space="0" w:color="auto"/>
        <w:left w:val="none" w:sz="0" w:space="0" w:color="auto"/>
        <w:bottom w:val="none" w:sz="0" w:space="0" w:color="auto"/>
        <w:right w:val="none" w:sz="0" w:space="0" w:color="auto"/>
      </w:divBdr>
    </w:div>
    <w:div w:id="1905606168">
      <w:bodyDiv w:val="1"/>
      <w:marLeft w:val="0"/>
      <w:marRight w:val="0"/>
      <w:marTop w:val="0"/>
      <w:marBottom w:val="0"/>
      <w:divBdr>
        <w:top w:val="none" w:sz="0" w:space="0" w:color="auto"/>
        <w:left w:val="none" w:sz="0" w:space="0" w:color="auto"/>
        <w:bottom w:val="none" w:sz="0" w:space="0" w:color="auto"/>
        <w:right w:val="none" w:sz="0" w:space="0" w:color="auto"/>
      </w:divBdr>
    </w:div>
    <w:div w:id="1938827534">
      <w:bodyDiv w:val="1"/>
      <w:marLeft w:val="0"/>
      <w:marRight w:val="0"/>
      <w:marTop w:val="0"/>
      <w:marBottom w:val="0"/>
      <w:divBdr>
        <w:top w:val="none" w:sz="0" w:space="0" w:color="auto"/>
        <w:left w:val="none" w:sz="0" w:space="0" w:color="auto"/>
        <w:bottom w:val="none" w:sz="0" w:space="0" w:color="auto"/>
        <w:right w:val="none" w:sz="0" w:space="0" w:color="auto"/>
      </w:divBdr>
    </w:div>
    <w:div w:id="198423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14]</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TotalTime>
  <Pages>29</Pages>
  <Words>2720</Words>
  <Characters>15505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Thursday 04/12/2025 @ 23:59</dc:subject>
  <dc:creator>Ali Mehdi</dc:creator>
  <cp:keywords/>
  <dc:description/>
  <cp:lastModifiedBy>Arwa Alyami</cp:lastModifiedBy>
  <cp:revision>2</cp:revision>
  <cp:lastPrinted>2026-04-07T23:26:00Z</cp:lastPrinted>
  <dcterms:created xsi:type="dcterms:W3CDTF">2026-04-08T14:29:00Z</dcterms:created>
  <dcterms:modified xsi:type="dcterms:W3CDTF">2026-04-08T14:29:00Z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64666999,15807950,6348a1d4</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2025-09-28T10:01:21Z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32fe6459-a092-4ae5-a213-67f106be7ce0</vt:lpwstr>
  </property>
  <property fmtid="{D5CDD505-2E9C-101B-9397-08002B2CF9AE}" pid="13" name="MSIP_Label_b437834d-a884-421a-b14d-4e9522201396_ContentBits">
    <vt:lpwstr>2</vt:lpwstr>
  </property>
  <property fmtid="{D5CDD505-2E9C-101B-9397-08002B2CF9AE}" pid="14" name="MSIP_Label_b437834d-a884-421a-b14d-4e9522201396_Tag">
    <vt:lpwstr>50, 3, 0, 1</vt:lpwstr>
  </property>
</Properties>
</file>